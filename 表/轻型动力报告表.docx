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1988" w14:textId="77777777" w:rsidR="00000000" w:rsidRDefault="00000000">
      <w:pPr>
        <w:spacing w:line="360" w:lineRule="auto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轻型动力触探检测</w:t>
      </w:r>
      <w:r>
        <w:rPr>
          <w:rFonts w:hint="eastAsia"/>
          <w:b/>
          <w:sz w:val="44"/>
          <w:szCs w:val="44"/>
        </w:rPr>
        <w:t>报告</w:t>
      </w:r>
    </w:p>
    <w:p w14:paraId="17172F94" w14:textId="26EF611E" w:rsidR="00000000" w:rsidRDefault="00000000">
      <w:pPr>
        <w:ind w:firstLineChars="100" w:firstLine="21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委托单位：</w:t>
      </w:r>
      <w:r>
        <w:rPr>
          <w:rFonts w:hint="eastAsia"/>
          <w:szCs w:val="21"/>
        </w:rPr>
        <w:t xml:space="preserve">                                                     </w:t>
      </w:r>
      <w:r>
        <w:rPr>
          <w:rFonts w:hint="eastAsia"/>
          <w:szCs w:val="21"/>
        </w:rPr>
        <w:t>统一编号：</w:t>
      </w:r>
      <w:r>
        <w:rPr>
          <w:rFonts w:hint="eastAsia"/>
          <w:szCs w:val="21"/>
        </w:rPr>
        <w:t xml:space="preserve">                          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9"/>
        <w:gridCol w:w="871"/>
        <w:gridCol w:w="294"/>
        <w:gridCol w:w="584"/>
        <w:gridCol w:w="593"/>
        <w:gridCol w:w="284"/>
        <w:gridCol w:w="980"/>
        <w:gridCol w:w="1134"/>
        <w:gridCol w:w="959"/>
        <w:gridCol w:w="175"/>
        <w:gridCol w:w="761"/>
        <w:gridCol w:w="379"/>
        <w:gridCol w:w="557"/>
        <w:gridCol w:w="936"/>
      </w:tblGrid>
      <w:tr w:rsidR="00000000" w14:paraId="06D0D9F6" w14:textId="77777777">
        <w:trPr>
          <w:trHeight w:val="454"/>
          <w:jc w:val="center"/>
        </w:trPr>
        <w:tc>
          <w:tcPr>
            <w:tcW w:w="118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F890AF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工程名称</w:t>
            </w:r>
          </w:p>
        </w:tc>
        <w:tc>
          <w:tcPr>
            <w:tcW w:w="5874" w:type="dxa"/>
            <w:gridSpan w:val="9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75B90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40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476C7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委托日期</w:t>
            </w:r>
          </w:p>
        </w:tc>
        <w:tc>
          <w:tcPr>
            <w:tcW w:w="1493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11A3E3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6FDE1B0E" w14:textId="77777777">
        <w:trPr>
          <w:trHeight w:val="454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546650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施工部位</w:t>
            </w:r>
          </w:p>
        </w:tc>
        <w:tc>
          <w:tcPr>
            <w:tcW w:w="5874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E429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C6EA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检测日期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2CDE8697" w14:textId="77777777" w:rsidR="00000000" w:rsidRDefault="00000000">
            <w:pPr>
              <w:jc w:val="center"/>
            </w:pPr>
          </w:p>
        </w:tc>
      </w:tr>
      <w:tr w:rsidR="00000000" w14:paraId="7632C8D2" w14:textId="77777777">
        <w:trPr>
          <w:trHeight w:val="454"/>
          <w:jc w:val="center"/>
        </w:trPr>
        <w:tc>
          <w:tcPr>
            <w:tcW w:w="1189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DDE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岩土性状</w:t>
            </w:r>
          </w:p>
        </w:tc>
        <w:tc>
          <w:tcPr>
            <w:tcW w:w="5874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A28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C4122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报告日期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3FFA08DC" w14:textId="77777777" w:rsidR="00000000" w:rsidRDefault="00000000">
            <w:pPr>
              <w:jc w:val="center"/>
            </w:pPr>
          </w:p>
        </w:tc>
      </w:tr>
      <w:tr w:rsidR="00000000" w14:paraId="2BDDFAEE" w14:textId="77777777">
        <w:trPr>
          <w:trHeight w:val="450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54F058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见证单位</w:t>
            </w:r>
          </w:p>
        </w:tc>
        <w:tc>
          <w:tcPr>
            <w:tcW w:w="5874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3821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20D0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见证人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CEAEEF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45F2E2B8" w14:textId="77777777">
        <w:trPr>
          <w:trHeight w:val="450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DF052B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  <w:p w14:paraId="07A19FDB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</w:tc>
        <w:tc>
          <w:tcPr>
            <w:tcW w:w="116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7E4DBA" w14:textId="6856CE5E" w:rsidR="00000000" w:rsidRDefault="00000000" w:rsidP="000E28A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8C91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锤重量（</w:t>
            </w:r>
            <w:r>
              <w:rPr>
                <w:rFonts w:hint="eastAsia"/>
                <w:szCs w:val="21"/>
              </w:rPr>
              <w:t>kg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2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830A1" w14:textId="361F42EA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E7B3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落距</w:t>
            </w:r>
          </w:p>
          <w:p w14:paraId="69C8AD1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51E3A" w14:textId="2965590E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56CD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检测类别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AE334D" w14:textId="0AAB831A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78B840B6" w14:textId="77777777">
        <w:trPr>
          <w:trHeight w:val="510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1F08D3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测点位置</w:t>
            </w: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5CDF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贯入</w:t>
            </w:r>
          </w:p>
          <w:p w14:paraId="609C7BC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6E44D6A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BDDA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实测</w:t>
            </w:r>
          </w:p>
          <w:p w14:paraId="30A3E607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锤击数</w:t>
            </w:r>
          </w:p>
        </w:tc>
        <w:tc>
          <w:tcPr>
            <w:tcW w:w="8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C6C84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</w:p>
          <w:p w14:paraId="499BD2DA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击数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  <w:vertAlign w:val="subscript"/>
              </w:rPr>
              <w:t>10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4D94C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41412C39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特征值（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A6B0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测点位置</w:t>
            </w:r>
          </w:p>
        </w:tc>
        <w:tc>
          <w:tcPr>
            <w:tcW w:w="9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91A6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贯入</w:t>
            </w:r>
          </w:p>
          <w:p w14:paraId="68779FA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50341A7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9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8106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实测</w:t>
            </w:r>
          </w:p>
          <w:p w14:paraId="56CB5DEC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锤击数</w:t>
            </w:r>
          </w:p>
        </w:tc>
        <w:tc>
          <w:tcPr>
            <w:tcW w:w="9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EFA47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</w:p>
          <w:p w14:paraId="4F3463F0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击数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  <w:vertAlign w:val="subscript"/>
              </w:rPr>
              <w:t>10</w:t>
            </w:r>
          </w:p>
        </w:tc>
        <w:tc>
          <w:tcPr>
            <w:tcW w:w="93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AC87A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7519C570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特征值（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000000" w14:paraId="4A0B9015" w14:textId="77777777">
        <w:trPr>
          <w:trHeight w:val="397"/>
          <w:jc w:val="center"/>
        </w:trPr>
        <w:tc>
          <w:tcPr>
            <w:tcW w:w="1189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F977D0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45994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D22B0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87BF4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7FF99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5320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78ED7439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890ABE9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FF790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2693B0F" w14:textId="77777777" w:rsidR="00000000" w:rsidRDefault="00000000">
            <w:pPr>
              <w:jc w:val="center"/>
            </w:pPr>
          </w:p>
        </w:tc>
      </w:tr>
      <w:tr w:rsidR="00000000" w14:paraId="7668C60C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8A3432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6A551579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25B406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7827B2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3E977F27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5CA7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746431A1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2D0F2DC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1C80C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064644E" w14:textId="77777777" w:rsidR="00000000" w:rsidRDefault="00000000">
            <w:pPr>
              <w:jc w:val="center"/>
            </w:pPr>
          </w:p>
        </w:tc>
      </w:tr>
      <w:tr w:rsidR="00000000" w14:paraId="71D6AEB1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829FA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2A34066A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8E6D931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26E79F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5E9088CA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C98E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4EE2C8DB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406BD2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55791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FAD2E51" w14:textId="77777777" w:rsidR="00000000" w:rsidRDefault="00000000">
            <w:pPr>
              <w:jc w:val="center"/>
            </w:pPr>
          </w:p>
        </w:tc>
      </w:tr>
      <w:tr w:rsidR="00000000" w14:paraId="330C5454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3F8B14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06B54603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4B9F6D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301D99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4BEC39F1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7B7B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4BCF5679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C3530E1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1082C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FC35121" w14:textId="77777777" w:rsidR="00000000" w:rsidRDefault="00000000">
            <w:pPr>
              <w:jc w:val="center"/>
            </w:pPr>
          </w:p>
        </w:tc>
      </w:tr>
      <w:tr w:rsidR="00000000" w14:paraId="2115570A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0BDF5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11853CF2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7FC616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DF2059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41E8AE74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973D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4C5E589F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7AB137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ED6293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0EB61D7" w14:textId="77777777" w:rsidR="00000000" w:rsidRDefault="00000000">
            <w:pPr>
              <w:jc w:val="center"/>
            </w:pPr>
          </w:p>
        </w:tc>
      </w:tr>
      <w:tr w:rsidR="00000000" w14:paraId="71E0DAD6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AB8DD9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311ADF13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ECAC39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97FC20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49AFFD04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A4E6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77EFB2D7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ACDD10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98B80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6597B6D" w14:textId="77777777" w:rsidR="00000000" w:rsidRDefault="00000000">
            <w:pPr>
              <w:jc w:val="center"/>
            </w:pPr>
          </w:p>
        </w:tc>
      </w:tr>
      <w:tr w:rsidR="00000000" w14:paraId="383E9249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8469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3BF80836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5FC9CC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CD6A35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01703798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1688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3BE31619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D39E58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E4099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6B13B58" w14:textId="77777777" w:rsidR="00000000" w:rsidRDefault="00000000">
            <w:pPr>
              <w:jc w:val="center"/>
            </w:pPr>
          </w:p>
        </w:tc>
      </w:tr>
      <w:tr w:rsidR="00000000" w14:paraId="1A68FFE7" w14:textId="77777777">
        <w:trPr>
          <w:trHeight w:val="397"/>
          <w:jc w:val="center"/>
        </w:trPr>
        <w:tc>
          <w:tcPr>
            <w:tcW w:w="1189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37EC2E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7DD3A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ED495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E4227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CACD5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2F38F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7DA9A13D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F9B99DE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ACB77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F0C6AC5" w14:textId="77777777" w:rsidR="00000000" w:rsidRDefault="00000000">
            <w:pPr>
              <w:jc w:val="center"/>
            </w:pPr>
          </w:p>
        </w:tc>
      </w:tr>
      <w:tr w:rsidR="00000000" w14:paraId="284059AD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92E0FF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072768C6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DEB38F1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F43432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1A830FF3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7901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0A2F2EF4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F28F864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CE058B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7B790F2" w14:textId="77777777" w:rsidR="00000000" w:rsidRDefault="00000000">
            <w:pPr>
              <w:jc w:val="center"/>
            </w:pPr>
          </w:p>
        </w:tc>
      </w:tr>
      <w:tr w:rsidR="00000000" w14:paraId="1051D238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7BCF97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37BA5BB6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5D3208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551960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40BB41C1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666B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3E2EB5D9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10310FD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7482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F15545A" w14:textId="77777777" w:rsidR="00000000" w:rsidRDefault="00000000">
            <w:pPr>
              <w:jc w:val="center"/>
            </w:pPr>
          </w:p>
        </w:tc>
      </w:tr>
      <w:tr w:rsidR="00000000" w14:paraId="611EAEDB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2DFA79C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7D1F5D93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755C1C5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F775A9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0369BF19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C86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2017B762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8E3006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92FBB5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CCF2080" w14:textId="77777777" w:rsidR="00000000" w:rsidRDefault="00000000">
            <w:pPr>
              <w:jc w:val="center"/>
            </w:pPr>
          </w:p>
        </w:tc>
      </w:tr>
      <w:tr w:rsidR="00000000" w14:paraId="6FF17A36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126F82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7F0BB068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E7B92DE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E500C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5111D0DF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6E62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593882FE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8062AC7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412B2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46E20E9" w14:textId="77777777" w:rsidR="00000000" w:rsidRDefault="00000000">
            <w:pPr>
              <w:jc w:val="center"/>
            </w:pPr>
          </w:p>
        </w:tc>
      </w:tr>
      <w:tr w:rsidR="00000000" w14:paraId="75D72B6F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DEA553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41D3F287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0BECD2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8934F2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11C0D6BF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B250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16C7FD2C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4837FC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87E77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7384C62" w14:textId="77777777" w:rsidR="00000000" w:rsidRDefault="00000000">
            <w:pPr>
              <w:jc w:val="center"/>
            </w:pPr>
          </w:p>
        </w:tc>
      </w:tr>
      <w:tr w:rsidR="00000000" w14:paraId="6F23326B" w14:textId="77777777">
        <w:trPr>
          <w:trHeight w:val="397"/>
          <w:jc w:val="center"/>
        </w:trPr>
        <w:tc>
          <w:tcPr>
            <w:tcW w:w="118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AAA276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tcBorders>
              <w:left w:val="single" w:sz="4" w:space="0" w:color="auto"/>
              <w:right w:val="single" w:sz="4" w:space="0" w:color="auto"/>
            </w:tcBorders>
          </w:tcPr>
          <w:p w14:paraId="4CB57700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8A30EC5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7A7840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3F64238A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43B5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4056AE56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86AF8C6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D6B479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9D6590E" w14:textId="77777777" w:rsidR="00000000" w:rsidRDefault="00000000">
            <w:pPr>
              <w:jc w:val="center"/>
            </w:pPr>
          </w:p>
        </w:tc>
      </w:tr>
      <w:tr w:rsidR="00000000" w14:paraId="43DAC0E8" w14:textId="77777777">
        <w:trPr>
          <w:trHeight w:val="432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5225E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检测依据</w:t>
            </w:r>
          </w:p>
        </w:tc>
        <w:tc>
          <w:tcPr>
            <w:tcW w:w="8507" w:type="dxa"/>
            <w:gridSpan w:val="1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E844869" w14:textId="70D14546" w:rsidR="00000000" w:rsidRDefault="00000000">
            <w:pPr>
              <w:rPr>
                <w:rFonts w:hint="eastAsia"/>
                <w:szCs w:val="21"/>
              </w:rPr>
            </w:pPr>
          </w:p>
        </w:tc>
      </w:tr>
      <w:tr w:rsidR="00000000" w14:paraId="7534096D" w14:textId="77777777">
        <w:trPr>
          <w:trHeight w:val="432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A27592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仪器设备</w:t>
            </w:r>
          </w:p>
        </w:tc>
        <w:tc>
          <w:tcPr>
            <w:tcW w:w="8507" w:type="dxa"/>
            <w:gridSpan w:val="1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294E579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</w:tr>
      <w:tr w:rsidR="00000000" w14:paraId="4AA75B9F" w14:textId="77777777">
        <w:trPr>
          <w:trHeight w:val="704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85A9CD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检测结论</w:t>
            </w:r>
          </w:p>
        </w:tc>
        <w:tc>
          <w:tcPr>
            <w:tcW w:w="8507" w:type="dxa"/>
            <w:gridSpan w:val="1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73F18CD" w14:textId="06140D78" w:rsidR="00000000" w:rsidRDefault="00000000" w:rsidP="000E28AA">
            <w:pPr>
              <w:jc w:val="left"/>
              <w:rPr>
                <w:rFonts w:hint="eastAsia"/>
                <w:szCs w:val="21"/>
              </w:rPr>
            </w:pPr>
          </w:p>
        </w:tc>
      </w:tr>
      <w:tr w:rsidR="00000000" w14:paraId="53D961C8" w14:textId="77777777">
        <w:trPr>
          <w:trHeight w:val="380"/>
          <w:jc w:val="center"/>
        </w:trPr>
        <w:tc>
          <w:tcPr>
            <w:tcW w:w="118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72B30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  <w:tc>
          <w:tcPr>
            <w:tcW w:w="8507" w:type="dxa"/>
            <w:gridSpan w:val="1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4A422B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/</w:t>
            </w:r>
          </w:p>
        </w:tc>
      </w:tr>
    </w:tbl>
    <w:p w14:paraId="558920BA" w14:textId="77777777" w:rsidR="00000000" w:rsidRDefault="00000000">
      <w:pPr>
        <w:spacing w:line="240" w:lineRule="exact"/>
        <w:rPr>
          <w:rFonts w:hint="eastAsia"/>
          <w:szCs w:val="21"/>
        </w:rPr>
      </w:pPr>
    </w:p>
    <w:p w14:paraId="08B96F11" w14:textId="77777777" w:rsidR="00000000" w:rsidRDefault="00000000">
      <w:pPr>
        <w:spacing w:line="24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批准：</w:t>
      </w:r>
      <w:r>
        <w:rPr>
          <w:rFonts w:hint="eastAsia"/>
          <w:szCs w:val="21"/>
        </w:rPr>
        <w:t xml:space="preserve">                      </w:t>
      </w:r>
      <w:r>
        <w:rPr>
          <w:rFonts w:hint="eastAsia"/>
          <w:szCs w:val="21"/>
        </w:rPr>
        <w:t>审核：</w:t>
      </w:r>
      <w:r>
        <w:rPr>
          <w:rFonts w:hint="eastAsia"/>
          <w:szCs w:val="21"/>
        </w:rPr>
        <w:t xml:space="preserve">                            </w:t>
      </w:r>
      <w:r>
        <w:rPr>
          <w:rFonts w:hint="eastAsia"/>
          <w:szCs w:val="21"/>
        </w:rPr>
        <w:t>检验：</w:t>
      </w:r>
      <w:r>
        <w:rPr>
          <w:szCs w:val="21"/>
        </w:rPr>
        <w:tab/>
      </w:r>
    </w:p>
    <w:p w14:paraId="4CE69D71" w14:textId="77777777" w:rsidR="00000000" w:rsidRDefault="00000000">
      <w:pPr>
        <w:rPr>
          <w:rFonts w:hint="eastAsia"/>
        </w:rPr>
      </w:pPr>
      <w:r>
        <w:rPr>
          <w:rFonts w:hint="eastAsia"/>
        </w:rPr>
        <w:t>声明：</w:t>
      </w:r>
    </w:p>
    <w:p w14:paraId="4632CFB8" w14:textId="77777777" w:rsidR="00000000" w:rsidRDefault="00000000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对本检验报告的复印件未加盖公司检验检测专用章无效。</w:t>
      </w:r>
      <w:r>
        <w:rPr>
          <w:rFonts w:hint="eastAsia"/>
        </w:rPr>
        <w:t>2.</w:t>
      </w:r>
      <w:r>
        <w:rPr>
          <w:rFonts w:hint="eastAsia"/>
        </w:rPr>
        <w:t>对检验结果如有异议</w:t>
      </w:r>
      <w:r>
        <w:rPr>
          <w:rFonts w:hint="eastAsia"/>
        </w:rPr>
        <w:t>,</w:t>
      </w:r>
      <w:r>
        <w:rPr>
          <w:rFonts w:hint="eastAsia"/>
        </w:rPr>
        <w:t>应在收到报告之日起十五日之内向本公司提出。</w:t>
      </w:r>
    </w:p>
    <w:p w14:paraId="26578D41" w14:textId="77777777" w:rsidR="00000000" w:rsidRDefault="00000000">
      <w:pPr>
        <w:rPr>
          <w:rFonts w:hint="eastAsia"/>
        </w:rPr>
      </w:pPr>
      <w:r>
        <w:rPr>
          <w:rFonts w:hint="eastAsia"/>
        </w:rPr>
        <w:t>公司名称：河北金涛建设工程质量检测有限公司。</w:t>
      </w:r>
    </w:p>
    <w:p w14:paraId="07D2AE10" w14:textId="77777777" w:rsidR="00000000" w:rsidRDefault="00000000">
      <w:pPr>
        <w:rPr>
          <w:rFonts w:hint="eastAsia"/>
        </w:rPr>
      </w:pPr>
      <w:r>
        <w:rPr>
          <w:rFonts w:hint="eastAsia"/>
        </w:rPr>
        <w:t>公司地址：石家庄高新区方亿科技工业园</w:t>
      </w:r>
      <w:r>
        <w:rPr>
          <w:rFonts w:hint="eastAsia"/>
        </w:rPr>
        <w:t>A</w:t>
      </w:r>
      <w:r>
        <w:rPr>
          <w:rFonts w:hint="eastAsia"/>
        </w:rPr>
        <w:t>区第</w:t>
      </w:r>
      <w:r>
        <w:rPr>
          <w:rFonts w:hint="eastAsia"/>
        </w:rPr>
        <w:t>2</w:t>
      </w:r>
      <w:r>
        <w:rPr>
          <w:rFonts w:hint="eastAsia"/>
        </w:rPr>
        <w:t>号楼。</w:t>
      </w:r>
      <w:r>
        <w:rPr>
          <w:rFonts w:hint="eastAsia"/>
        </w:rPr>
        <w:t xml:space="preserve">   </w:t>
      </w:r>
      <w:r>
        <w:rPr>
          <w:rFonts w:hint="eastAsia"/>
        </w:rPr>
        <w:t>电话：</w:t>
      </w:r>
      <w:r>
        <w:rPr>
          <w:rFonts w:hint="eastAsia"/>
        </w:rPr>
        <w:t>0311</w:t>
      </w:r>
      <w:r>
        <w:rPr>
          <w:rFonts w:hint="eastAsia"/>
        </w:rPr>
        <w:t>—</w:t>
      </w:r>
      <w:r>
        <w:rPr>
          <w:rFonts w:hint="eastAsia"/>
        </w:rPr>
        <w:t>86107634  0311</w:t>
      </w:r>
      <w:r>
        <w:rPr>
          <w:rFonts w:hint="eastAsia"/>
        </w:rPr>
        <w:t>—</w:t>
      </w:r>
      <w:r>
        <w:rPr>
          <w:rFonts w:hint="eastAsia"/>
        </w:rPr>
        <w:t>67300616</w:t>
      </w:r>
    </w:p>
    <w:p w14:paraId="386C5F2C" w14:textId="77777777" w:rsidR="00000000" w:rsidRDefault="00000000">
      <w:pPr>
        <w:rPr>
          <w:rFonts w:hint="eastAsia"/>
        </w:rPr>
      </w:pPr>
    </w:p>
    <w:p w14:paraId="308C0024" w14:textId="77777777" w:rsidR="00000000" w:rsidRDefault="00000000">
      <w:pPr>
        <w:spacing w:line="360" w:lineRule="auto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轻型动力触探检测报告</w:t>
      </w:r>
    </w:p>
    <w:p w14:paraId="05EE20CD" w14:textId="16948AC4" w:rsidR="00000000" w:rsidRDefault="00000000">
      <w:pPr>
        <w:ind w:firstLineChars="100" w:firstLine="21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委托单位：</w:t>
      </w:r>
      <w:r>
        <w:rPr>
          <w:rFonts w:hint="eastAsia"/>
          <w:szCs w:val="21"/>
        </w:rPr>
        <w:t xml:space="preserve">                                                     </w:t>
      </w:r>
      <w:r>
        <w:rPr>
          <w:rFonts w:hint="eastAsia"/>
          <w:szCs w:val="21"/>
        </w:rPr>
        <w:t>统一编号：</w:t>
      </w:r>
      <w:r>
        <w:rPr>
          <w:rFonts w:hint="eastAsia"/>
          <w:szCs w:val="21"/>
        </w:rPr>
        <w:t xml:space="preserve">                          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9"/>
        <w:gridCol w:w="871"/>
        <w:gridCol w:w="294"/>
        <w:gridCol w:w="584"/>
        <w:gridCol w:w="593"/>
        <w:gridCol w:w="284"/>
        <w:gridCol w:w="980"/>
        <w:gridCol w:w="1134"/>
        <w:gridCol w:w="959"/>
        <w:gridCol w:w="175"/>
        <w:gridCol w:w="761"/>
        <w:gridCol w:w="379"/>
        <w:gridCol w:w="557"/>
        <w:gridCol w:w="936"/>
      </w:tblGrid>
      <w:tr w:rsidR="00000000" w14:paraId="0F45B82D" w14:textId="77777777">
        <w:trPr>
          <w:trHeight w:val="454"/>
          <w:jc w:val="center"/>
        </w:trPr>
        <w:tc>
          <w:tcPr>
            <w:tcW w:w="118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B6D030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工程名称</w:t>
            </w:r>
          </w:p>
        </w:tc>
        <w:tc>
          <w:tcPr>
            <w:tcW w:w="5874" w:type="dxa"/>
            <w:gridSpan w:val="9"/>
            <w:tcBorders>
              <w:top w:val="single" w:sz="12" w:space="0" w:color="auto"/>
            </w:tcBorders>
            <w:vAlign w:val="center"/>
          </w:tcPr>
          <w:p w14:paraId="401A2A5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40" w:type="dxa"/>
            <w:gridSpan w:val="2"/>
            <w:tcBorders>
              <w:top w:val="single" w:sz="12" w:space="0" w:color="auto"/>
            </w:tcBorders>
            <w:vAlign w:val="center"/>
          </w:tcPr>
          <w:p w14:paraId="46D71CA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委托日期</w:t>
            </w:r>
          </w:p>
        </w:tc>
        <w:tc>
          <w:tcPr>
            <w:tcW w:w="1493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574073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CB3A1DE" w14:textId="77777777">
        <w:trPr>
          <w:trHeight w:val="454"/>
          <w:jc w:val="center"/>
        </w:trPr>
        <w:tc>
          <w:tcPr>
            <w:tcW w:w="1189" w:type="dxa"/>
            <w:tcBorders>
              <w:left w:val="single" w:sz="12" w:space="0" w:color="auto"/>
            </w:tcBorders>
            <w:vAlign w:val="center"/>
          </w:tcPr>
          <w:p w14:paraId="00B75F1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施工部位</w:t>
            </w:r>
          </w:p>
        </w:tc>
        <w:tc>
          <w:tcPr>
            <w:tcW w:w="5874" w:type="dxa"/>
            <w:gridSpan w:val="9"/>
            <w:vAlign w:val="center"/>
          </w:tcPr>
          <w:p w14:paraId="15C8509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40" w:type="dxa"/>
            <w:gridSpan w:val="2"/>
            <w:vAlign w:val="center"/>
          </w:tcPr>
          <w:p w14:paraId="40C8C37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检测日期</w:t>
            </w:r>
          </w:p>
        </w:tc>
        <w:tc>
          <w:tcPr>
            <w:tcW w:w="1493" w:type="dxa"/>
            <w:gridSpan w:val="2"/>
            <w:tcBorders>
              <w:right w:val="single" w:sz="12" w:space="0" w:color="auto"/>
            </w:tcBorders>
          </w:tcPr>
          <w:p w14:paraId="710089CE" w14:textId="77777777" w:rsidR="00000000" w:rsidRDefault="00000000">
            <w:pPr>
              <w:jc w:val="center"/>
            </w:pPr>
          </w:p>
        </w:tc>
      </w:tr>
      <w:tr w:rsidR="00000000" w14:paraId="5E9A44B6" w14:textId="77777777">
        <w:trPr>
          <w:trHeight w:val="454"/>
          <w:jc w:val="center"/>
        </w:trPr>
        <w:tc>
          <w:tcPr>
            <w:tcW w:w="1189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255893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岩土性状</w:t>
            </w:r>
          </w:p>
        </w:tc>
        <w:tc>
          <w:tcPr>
            <w:tcW w:w="5874" w:type="dxa"/>
            <w:gridSpan w:val="9"/>
            <w:tcBorders>
              <w:bottom w:val="single" w:sz="4" w:space="0" w:color="auto"/>
            </w:tcBorders>
            <w:vAlign w:val="center"/>
          </w:tcPr>
          <w:p w14:paraId="367D7BA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40" w:type="dxa"/>
            <w:gridSpan w:val="2"/>
            <w:vAlign w:val="center"/>
          </w:tcPr>
          <w:p w14:paraId="06FCFDB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报告日期</w:t>
            </w:r>
          </w:p>
        </w:tc>
        <w:tc>
          <w:tcPr>
            <w:tcW w:w="1493" w:type="dxa"/>
            <w:gridSpan w:val="2"/>
            <w:tcBorders>
              <w:right w:val="single" w:sz="12" w:space="0" w:color="auto"/>
            </w:tcBorders>
          </w:tcPr>
          <w:p w14:paraId="329D7B91" w14:textId="77777777" w:rsidR="00000000" w:rsidRDefault="00000000">
            <w:pPr>
              <w:jc w:val="center"/>
            </w:pPr>
          </w:p>
        </w:tc>
      </w:tr>
      <w:tr w:rsidR="00000000" w14:paraId="29DD94B6" w14:textId="77777777">
        <w:trPr>
          <w:trHeight w:val="450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F4AEE8E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见证单位</w:t>
            </w:r>
          </w:p>
        </w:tc>
        <w:tc>
          <w:tcPr>
            <w:tcW w:w="5874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EA1C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0B06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见证人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9FCFF5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5B98EAFF" w14:textId="77777777">
        <w:trPr>
          <w:trHeight w:val="450"/>
          <w:jc w:val="center"/>
        </w:trPr>
        <w:tc>
          <w:tcPr>
            <w:tcW w:w="1189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9EE29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  <w:p w14:paraId="4E684201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</w:tc>
        <w:tc>
          <w:tcPr>
            <w:tcW w:w="116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8F735" w14:textId="38047234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073B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锤重量（</w:t>
            </w:r>
            <w:r>
              <w:rPr>
                <w:rFonts w:hint="eastAsia"/>
                <w:szCs w:val="21"/>
              </w:rPr>
              <w:t>kg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2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4D812" w14:textId="53B36D16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2368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落距</w:t>
            </w:r>
          </w:p>
          <w:p w14:paraId="6B61D86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752E4" w14:textId="5B17DE10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F3B14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检测类别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1E57A7E" w14:textId="0B31CB84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49EE6726" w14:textId="77777777">
        <w:trPr>
          <w:trHeight w:val="510"/>
          <w:jc w:val="center"/>
        </w:trPr>
        <w:tc>
          <w:tcPr>
            <w:tcW w:w="1189" w:type="dxa"/>
            <w:tcBorders>
              <w:left w:val="single" w:sz="12" w:space="0" w:color="auto"/>
            </w:tcBorders>
            <w:vAlign w:val="center"/>
          </w:tcPr>
          <w:p w14:paraId="147C0D7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测点位置</w:t>
            </w:r>
          </w:p>
        </w:tc>
        <w:tc>
          <w:tcPr>
            <w:tcW w:w="871" w:type="dxa"/>
            <w:vAlign w:val="center"/>
          </w:tcPr>
          <w:p w14:paraId="761D23A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贯入</w:t>
            </w:r>
          </w:p>
          <w:p w14:paraId="56EDE24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7F0EE6E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78" w:type="dxa"/>
            <w:gridSpan w:val="2"/>
            <w:vAlign w:val="center"/>
          </w:tcPr>
          <w:p w14:paraId="79BD2AB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实测</w:t>
            </w:r>
          </w:p>
          <w:p w14:paraId="691BD563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锤击数</w:t>
            </w:r>
          </w:p>
        </w:tc>
        <w:tc>
          <w:tcPr>
            <w:tcW w:w="877" w:type="dxa"/>
            <w:gridSpan w:val="2"/>
            <w:vAlign w:val="center"/>
          </w:tcPr>
          <w:p w14:paraId="6BD6385D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</w:p>
          <w:p w14:paraId="143D3C3A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击数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  <w:vertAlign w:val="subscript"/>
              </w:rPr>
              <w:t>10</w:t>
            </w:r>
          </w:p>
        </w:tc>
        <w:tc>
          <w:tcPr>
            <w:tcW w:w="980" w:type="dxa"/>
            <w:tcBorders>
              <w:right w:val="single" w:sz="6" w:space="0" w:color="auto"/>
            </w:tcBorders>
            <w:vAlign w:val="center"/>
          </w:tcPr>
          <w:p w14:paraId="0C3C3B0A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7DB1AA6C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特征值（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14:paraId="23E3EF7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测点位置</w:t>
            </w:r>
          </w:p>
        </w:tc>
        <w:tc>
          <w:tcPr>
            <w:tcW w:w="9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676AC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贯入</w:t>
            </w:r>
          </w:p>
          <w:p w14:paraId="6C78EC8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7616B76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9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6EBD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实测</w:t>
            </w:r>
          </w:p>
          <w:p w14:paraId="3311A571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锤击数</w:t>
            </w:r>
          </w:p>
        </w:tc>
        <w:tc>
          <w:tcPr>
            <w:tcW w:w="9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4A4D6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</w:p>
          <w:p w14:paraId="183475D8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击数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  <w:vertAlign w:val="subscript"/>
              </w:rPr>
              <w:t>10</w:t>
            </w:r>
          </w:p>
        </w:tc>
        <w:tc>
          <w:tcPr>
            <w:tcW w:w="93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99999D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32A6F414" w14:textId="77777777" w:rsidR="00000000" w:rsidRDefault="00000000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特征值（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000000" w14:paraId="4C25BB13" w14:textId="77777777">
        <w:trPr>
          <w:trHeight w:val="437"/>
          <w:jc w:val="center"/>
        </w:trPr>
        <w:tc>
          <w:tcPr>
            <w:tcW w:w="1189" w:type="dxa"/>
            <w:vMerge w:val="restart"/>
            <w:tcBorders>
              <w:left w:val="single" w:sz="12" w:space="0" w:color="auto"/>
            </w:tcBorders>
            <w:vAlign w:val="center"/>
          </w:tcPr>
          <w:p w14:paraId="59F80C5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1BFF841C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vAlign w:val="center"/>
          </w:tcPr>
          <w:p w14:paraId="347BF9B8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 w:val="restart"/>
            <w:vAlign w:val="center"/>
          </w:tcPr>
          <w:p w14:paraId="1327CFA1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  <w:vAlign w:val="center"/>
          </w:tcPr>
          <w:p w14:paraId="79550769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 w:val="restart"/>
            <w:tcBorders>
              <w:left w:val="single" w:sz="6" w:space="0" w:color="auto"/>
            </w:tcBorders>
            <w:vAlign w:val="center"/>
          </w:tcPr>
          <w:p w14:paraId="4E0A42A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7AAADB26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7A637A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B16BB8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77E1CDA" w14:textId="77777777" w:rsidR="00000000" w:rsidRDefault="00000000">
            <w:pPr>
              <w:jc w:val="center"/>
            </w:pPr>
          </w:p>
        </w:tc>
      </w:tr>
      <w:tr w:rsidR="00000000" w14:paraId="64E320FB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  <w:vAlign w:val="center"/>
          </w:tcPr>
          <w:p w14:paraId="5E86A69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6EB29F49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5595B3F2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6B2531A3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0CEE3B8B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2A6F0AC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00FC5DFE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CAE7E83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84BFE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3C843EF" w14:textId="77777777" w:rsidR="00000000" w:rsidRDefault="00000000">
            <w:pPr>
              <w:jc w:val="center"/>
            </w:pPr>
          </w:p>
        </w:tc>
      </w:tr>
      <w:tr w:rsidR="00000000" w14:paraId="653DEB0F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  <w:vAlign w:val="center"/>
          </w:tcPr>
          <w:p w14:paraId="7875327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431D2385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4FE87291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238008EF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01E36DA7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0CF2555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47BFE05D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70F3BC0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3F57E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19D93DB" w14:textId="77777777" w:rsidR="00000000" w:rsidRDefault="00000000">
            <w:pPr>
              <w:jc w:val="center"/>
            </w:pPr>
          </w:p>
        </w:tc>
      </w:tr>
      <w:tr w:rsidR="00000000" w14:paraId="51A97B0A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  <w:vAlign w:val="center"/>
          </w:tcPr>
          <w:p w14:paraId="136F88A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38D9245D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7D54CD23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394EB140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1AF2AFB5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6B4B62D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461C5CED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25C331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E1980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FE51027" w14:textId="77777777" w:rsidR="00000000" w:rsidRDefault="00000000">
            <w:pPr>
              <w:jc w:val="center"/>
            </w:pPr>
          </w:p>
        </w:tc>
      </w:tr>
      <w:tr w:rsidR="00000000" w14:paraId="3E66D922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  <w:vAlign w:val="center"/>
          </w:tcPr>
          <w:p w14:paraId="6DE2046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12D0A29E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68FB32C8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07D80305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04F87A90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4B828C1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6A44A3B8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649BC7B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0B771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31A2E16" w14:textId="77777777" w:rsidR="00000000" w:rsidRDefault="00000000">
            <w:pPr>
              <w:jc w:val="center"/>
            </w:pPr>
          </w:p>
        </w:tc>
      </w:tr>
      <w:tr w:rsidR="00000000" w14:paraId="6BCAD049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  <w:vAlign w:val="center"/>
          </w:tcPr>
          <w:p w14:paraId="0AA4D0B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6FE7840C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1FC1A777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6342314F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7D6A7C90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79398A7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2F829FB9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364C9B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5AC53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F50DA12" w14:textId="77777777" w:rsidR="00000000" w:rsidRDefault="00000000">
            <w:pPr>
              <w:jc w:val="center"/>
            </w:pPr>
          </w:p>
        </w:tc>
      </w:tr>
      <w:tr w:rsidR="00000000" w14:paraId="5031B16A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EA5620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09AD7FFB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60137BD3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66823DF8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2D9037A6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10B3AC0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57DA6DE4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B6A143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557497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766720A" w14:textId="77777777" w:rsidR="00000000" w:rsidRDefault="00000000">
            <w:pPr>
              <w:jc w:val="center"/>
            </w:pPr>
          </w:p>
        </w:tc>
      </w:tr>
      <w:tr w:rsidR="00000000" w14:paraId="28F36EA9" w14:textId="77777777">
        <w:trPr>
          <w:trHeight w:val="437"/>
          <w:jc w:val="center"/>
        </w:trPr>
        <w:tc>
          <w:tcPr>
            <w:tcW w:w="1189" w:type="dxa"/>
            <w:vMerge w:val="restart"/>
            <w:tcBorders>
              <w:left w:val="single" w:sz="12" w:space="0" w:color="auto"/>
            </w:tcBorders>
            <w:vAlign w:val="center"/>
          </w:tcPr>
          <w:p w14:paraId="1D7009C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6E34AC3A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  <w:vAlign w:val="center"/>
          </w:tcPr>
          <w:p w14:paraId="75C01418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 w:val="restart"/>
            <w:vAlign w:val="center"/>
          </w:tcPr>
          <w:p w14:paraId="64CFD3A1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  <w:vAlign w:val="center"/>
          </w:tcPr>
          <w:p w14:paraId="13F6AB85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 w:val="restart"/>
            <w:tcBorders>
              <w:left w:val="single" w:sz="6" w:space="0" w:color="auto"/>
            </w:tcBorders>
            <w:vAlign w:val="center"/>
          </w:tcPr>
          <w:p w14:paraId="791ED39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2EA87CF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CE9DE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C1A54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6DAF4F0" w14:textId="77777777" w:rsidR="00000000" w:rsidRDefault="00000000">
            <w:pPr>
              <w:jc w:val="center"/>
            </w:pPr>
          </w:p>
        </w:tc>
      </w:tr>
      <w:tr w:rsidR="00000000" w14:paraId="1BA2E29A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1DE90A3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103971AB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06CA5B81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1C25280D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587E3970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7D6E58C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0D51858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B7BF917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F9C8E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7F5CC14" w14:textId="77777777" w:rsidR="00000000" w:rsidRDefault="00000000">
            <w:pPr>
              <w:jc w:val="center"/>
            </w:pPr>
          </w:p>
        </w:tc>
      </w:tr>
      <w:tr w:rsidR="00000000" w14:paraId="7BE65BE2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52DBDE6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57F0C314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4A78BB0B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14AC7A9A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37E8251C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5FE481B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5C51C59D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816FA57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EC16F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39F9364" w14:textId="77777777" w:rsidR="00000000" w:rsidRDefault="00000000">
            <w:pPr>
              <w:jc w:val="center"/>
            </w:pPr>
          </w:p>
        </w:tc>
      </w:tr>
      <w:tr w:rsidR="00000000" w14:paraId="674F30EA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4F5FF74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2F9DE9CF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581F7893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4A617917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186F5175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0194B0C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404E6968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B2E8D9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A410D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29E8B35" w14:textId="77777777" w:rsidR="00000000" w:rsidRDefault="00000000">
            <w:pPr>
              <w:jc w:val="center"/>
            </w:pPr>
          </w:p>
        </w:tc>
      </w:tr>
      <w:tr w:rsidR="00000000" w14:paraId="5D45F39D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641477D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00467675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2A3B29F1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3AC4C850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2A456B0C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442877D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5F8B1E38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7132860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0E981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F0AD2CD" w14:textId="77777777" w:rsidR="00000000" w:rsidRDefault="00000000">
            <w:pPr>
              <w:jc w:val="center"/>
            </w:pPr>
          </w:p>
        </w:tc>
      </w:tr>
      <w:tr w:rsidR="00000000" w14:paraId="7B5DB68A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5F9FB2A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0C95FB6D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70DB4C00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27FFA02D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14B0A1B6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573881E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2DDC835D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FA857B4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99B2F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5035195" w14:textId="77777777" w:rsidR="00000000" w:rsidRDefault="00000000">
            <w:pPr>
              <w:jc w:val="center"/>
            </w:pPr>
          </w:p>
        </w:tc>
      </w:tr>
      <w:tr w:rsidR="00000000" w14:paraId="753D0BD9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5530BE2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49FC8982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78340CCD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7FDC06BC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36FB5AA6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63D171F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750ECF06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4290A6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0B037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F4FA8E" w14:textId="77777777" w:rsidR="00000000" w:rsidRDefault="00000000">
            <w:pPr>
              <w:jc w:val="center"/>
            </w:pPr>
          </w:p>
        </w:tc>
      </w:tr>
      <w:tr w:rsidR="00000000" w14:paraId="65247C17" w14:textId="77777777">
        <w:trPr>
          <w:trHeight w:val="437"/>
          <w:jc w:val="center"/>
        </w:trPr>
        <w:tc>
          <w:tcPr>
            <w:tcW w:w="1189" w:type="dxa"/>
            <w:vMerge w:val="restart"/>
            <w:tcBorders>
              <w:left w:val="single" w:sz="12" w:space="0" w:color="auto"/>
            </w:tcBorders>
          </w:tcPr>
          <w:p w14:paraId="41FC842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0F67DEC3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1ED99098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 w:val="restart"/>
          </w:tcPr>
          <w:p w14:paraId="1B8CE213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06C9B7FD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 w:val="restart"/>
            <w:tcBorders>
              <w:left w:val="single" w:sz="6" w:space="0" w:color="auto"/>
            </w:tcBorders>
            <w:vAlign w:val="center"/>
          </w:tcPr>
          <w:p w14:paraId="03A42A8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4C000057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719E32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BDE9A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907A3D1" w14:textId="77777777" w:rsidR="00000000" w:rsidRDefault="00000000">
            <w:pPr>
              <w:jc w:val="center"/>
            </w:pPr>
          </w:p>
        </w:tc>
      </w:tr>
      <w:tr w:rsidR="00000000" w14:paraId="6BB742FD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43B95F2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39849BCF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2F5A2DF7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31A2276F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34CFAAD6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1DD9A19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4119137E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0DA95A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6E711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47B5D4D" w14:textId="77777777" w:rsidR="00000000" w:rsidRDefault="00000000">
            <w:pPr>
              <w:jc w:val="center"/>
            </w:pPr>
          </w:p>
        </w:tc>
      </w:tr>
      <w:tr w:rsidR="00000000" w14:paraId="02AB9248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7091D2F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2556BBF9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0B761780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4C704D62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0B55982C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6DBB953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505858E3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856EAAF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61CD4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33CE860" w14:textId="77777777" w:rsidR="00000000" w:rsidRDefault="00000000">
            <w:pPr>
              <w:jc w:val="center"/>
            </w:pPr>
          </w:p>
        </w:tc>
      </w:tr>
      <w:tr w:rsidR="00000000" w14:paraId="4926665D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0B177AB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1ECCB9C6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2EFF96DF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1E4BAB37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57F40FAB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4909FB8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1F0381DA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4993BD2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8C6E5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11336B4" w14:textId="77777777" w:rsidR="00000000" w:rsidRDefault="00000000">
            <w:pPr>
              <w:jc w:val="center"/>
            </w:pPr>
          </w:p>
        </w:tc>
      </w:tr>
      <w:tr w:rsidR="00000000" w14:paraId="28E392E0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6131E8D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52BF090D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05CB1C5B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5C0B805C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40483731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2D7A309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43A7BA65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4A699D9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8D58D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ED55326" w14:textId="77777777" w:rsidR="00000000" w:rsidRDefault="00000000">
            <w:pPr>
              <w:jc w:val="center"/>
            </w:pPr>
          </w:p>
        </w:tc>
      </w:tr>
      <w:tr w:rsidR="00000000" w14:paraId="393CF124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3D866C7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68FB3FC8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09CACADA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43D4D5F3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5720B36D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1C9048D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6648588B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79BBEB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ADDAB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C86C4E8" w14:textId="77777777" w:rsidR="00000000" w:rsidRDefault="00000000">
            <w:pPr>
              <w:jc w:val="center"/>
            </w:pPr>
          </w:p>
        </w:tc>
      </w:tr>
      <w:tr w:rsidR="00000000" w14:paraId="2C20F64A" w14:textId="77777777">
        <w:trPr>
          <w:trHeight w:val="437"/>
          <w:jc w:val="center"/>
        </w:trPr>
        <w:tc>
          <w:tcPr>
            <w:tcW w:w="1189" w:type="dxa"/>
            <w:vMerge/>
            <w:tcBorders>
              <w:left w:val="single" w:sz="12" w:space="0" w:color="auto"/>
            </w:tcBorders>
          </w:tcPr>
          <w:p w14:paraId="71FBCB6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1" w:type="dxa"/>
          </w:tcPr>
          <w:p w14:paraId="63B6A8F2" w14:textId="77777777" w:rsidR="00000000" w:rsidRDefault="00000000">
            <w:pPr>
              <w:jc w:val="center"/>
            </w:pPr>
          </w:p>
        </w:tc>
        <w:tc>
          <w:tcPr>
            <w:tcW w:w="878" w:type="dxa"/>
            <w:gridSpan w:val="2"/>
          </w:tcPr>
          <w:p w14:paraId="717C4239" w14:textId="77777777" w:rsidR="00000000" w:rsidRDefault="00000000">
            <w:pPr>
              <w:jc w:val="center"/>
            </w:pPr>
          </w:p>
        </w:tc>
        <w:tc>
          <w:tcPr>
            <w:tcW w:w="877" w:type="dxa"/>
            <w:gridSpan w:val="2"/>
            <w:vMerge/>
          </w:tcPr>
          <w:p w14:paraId="47057DA4" w14:textId="77777777" w:rsidR="00000000" w:rsidRDefault="00000000">
            <w:pPr>
              <w:jc w:val="center"/>
            </w:pPr>
          </w:p>
        </w:tc>
        <w:tc>
          <w:tcPr>
            <w:tcW w:w="980" w:type="dxa"/>
            <w:tcBorders>
              <w:right w:val="single" w:sz="6" w:space="0" w:color="auto"/>
            </w:tcBorders>
          </w:tcPr>
          <w:p w14:paraId="38B1DD03" w14:textId="77777777" w:rsidR="00000000" w:rsidRDefault="00000000">
            <w:pPr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</w:tcBorders>
            <w:vAlign w:val="center"/>
          </w:tcPr>
          <w:p w14:paraId="1A788D2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dxa"/>
            <w:tcBorders>
              <w:right w:val="single" w:sz="4" w:space="0" w:color="auto"/>
            </w:tcBorders>
          </w:tcPr>
          <w:p w14:paraId="1DCC4C44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969589" w14:textId="77777777" w:rsidR="00000000" w:rsidRDefault="00000000">
            <w:pPr>
              <w:jc w:val="center"/>
            </w:pPr>
          </w:p>
        </w:tc>
        <w:tc>
          <w:tcPr>
            <w:tcW w:w="93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37186" w14:textId="77777777" w:rsidR="00000000" w:rsidRDefault="00000000">
            <w:pPr>
              <w:jc w:val="center"/>
            </w:pPr>
          </w:p>
        </w:tc>
        <w:tc>
          <w:tcPr>
            <w:tcW w:w="93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E5709D5" w14:textId="77777777" w:rsidR="00000000" w:rsidRDefault="00000000">
            <w:pPr>
              <w:jc w:val="center"/>
            </w:pPr>
          </w:p>
        </w:tc>
      </w:tr>
      <w:tr w:rsidR="00000000" w14:paraId="21AAD8C3" w14:textId="77777777">
        <w:trPr>
          <w:trHeight w:val="425"/>
          <w:jc w:val="center"/>
        </w:trPr>
        <w:tc>
          <w:tcPr>
            <w:tcW w:w="118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953A6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仪器设备</w:t>
            </w:r>
          </w:p>
        </w:tc>
        <w:tc>
          <w:tcPr>
            <w:tcW w:w="8507" w:type="dxa"/>
            <w:gridSpan w:val="1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EEE3EE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</w:tr>
    </w:tbl>
    <w:p w14:paraId="324A6644" w14:textId="77777777" w:rsidR="000E28AA" w:rsidRDefault="000E28AA">
      <w:pPr>
        <w:rPr>
          <w:rFonts w:hint="eastAsia"/>
          <w:sz w:val="10"/>
          <w:szCs w:val="13"/>
        </w:rPr>
      </w:pPr>
    </w:p>
    <w:sectPr w:rsidR="000E28AA">
      <w:headerReference w:type="default" r:id="rId6"/>
      <w:footerReference w:type="default" r:id="rId7"/>
      <w:pgSz w:w="11906" w:h="16838"/>
      <w:pgMar w:top="1157" w:right="1080" w:bottom="1157" w:left="108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43A8" w14:textId="77777777" w:rsidR="00EC00B7" w:rsidRDefault="00EC00B7">
      <w:r>
        <w:separator/>
      </w:r>
    </w:p>
  </w:endnote>
  <w:endnote w:type="continuationSeparator" w:id="0">
    <w:p w14:paraId="68DE08FE" w14:textId="77777777" w:rsidR="00EC00B7" w:rsidRDefault="00EC0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301C" w14:textId="1CA31296" w:rsidR="00000000" w:rsidRDefault="000E28A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F77BE4D" wp14:editId="07DBF71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57885" cy="147955"/>
              <wp:effectExtent l="0" t="0" r="0" b="0"/>
              <wp:wrapNone/>
              <wp:docPr id="224979686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C68EA" w14:textId="77777777" w:rsidR="00000000" w:rsidRDefault="00000000">
                          <w:pPr>
                            <w:pStyle w:val="a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77BE4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16.35pt;margin-top:0;width:67.55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" filled="f" stroked="f">
              <v:textbox style="mso-fit-shape-to-text:t" inset="0,0,0,0">
                <w:txbxContent>
                  <w:p w14:paraId="0FCC68EA" w14:textId="77777777" w:rsidR="00000000" w:rsidRDefault="00000000">
                    <w:pPr>
                      <w:pStyle w:val="a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rFonts w:hint="eastAsia"/>
      </w:rPr>
      <w:t>版次：</w:t>
    </w:r>
    <w:r w:rsidR="00000000">
      <w:rPr>
        <w:rFonts w:hint="eastAsia"/>
      </w:rPr>
      <w:t xml:space="preserve">H/0                                   2025-11-01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84E92" w14:textId="77777777" w:rsidR="00EC00B7" w:rsidRDefault="00EC00B7">
      <w:r>
        <w:separator/>
      </w:r>
    </w:p>
  </w:footnote>
  <w:footnote w:type="continuationSeparator" w:id="0">
    <w:p w14:paraId="6717A51D" w14:textId="77777777" w:rsidR="00EC00B7" w:rsidRDefault="00EC0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BFD6" w14:textId="77777777" w:rsidR="00000000" w:rsidRDefault="00000000">
    <w:pPr>
      <w:pStyle w:val="a7"/>
      <w:jc w:val="right"/>
      <w:rPr>
        <w:rFonts w:hint="eastAsia"/>
        <w:szCs w:val="21"/>
      </w:rPr>
    </w:pPr>
    <w:r>
      <w:rPr>
        <w:rFonts w:hint="eastAsia"/>
      </w:rPr>
      <w:t>HBJT/JL348-2025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AA"/>
    <w:rsid w:val="00030B0C"/>
    <w:rsid w:val="00033005"/>
    <w:rsid w:val="000365D5"/>
    <w:rsid w:val="00042775"/>
    <w:rsid w:val="00054363"/>
    <w:rsid w:val="0005595E"/>
    <w:rsid w:val="0006119A"/>
    <w:rsid w:val="00062D76"/>
    <w:rsid w:val="0007051B"/>
    <w:rsid w:val="00081ADB"/>
    <w:rsid w:val="00087E0E"/>
    <w:rsid w:val="000C792A"/>
    <w:rsid w:val="000D4EFE"/>
    <w:rsid w:val="000D7E03"/>
    <w:rsid w:val="000E28AA"/>
    <w:rsid w:val="000E3D0A"/>
    <w:rsid w:val="000E7349"/>
    <w:rsid w:val="00121ADB"/>
    <w:rsid w:val="00130846"/>
    <w:rsid w:val="00151527"/>
    <w:rsid w:val="001604FF"/>
    <w:rsid w:val="00162FF3"/>
    <w:rsid w:val="0016727F"/>
    <w:rsid w:val="00180B37"/>
    <w:rsid w:val="00180BD1"/>
    <w:rsid w:val="0018391B"/>
    <w:rsid w:val="001A3B22"/>
    <w:rsid w:val="001A3DB1"/>
    <w:rsid w:val="001A6AD4"/>
    <w:rsid w:val="001A6F04"/>
    <w:rsid w:val="001B10B7"/>
    <w:rsid w:val="001C155A"/>
    <w:rsid w:val="001E2428"/>
    <w:rsid w:val="001E63F2"/>
    <w:rsid w:val="001F1EB0"/>
    <w:rsid w:val="001F5A81"/>
    <w:rsid w:val="00202FC5"/>
    <w:rsid w:val="00231EBE"/>
    <w:rsid w:val="00234881"/>
    <w:rsid w:val="002467A4"/>
    <w:rsid w:val="00246F4B"/>
    <w:rsid w:val="00257468"/>
    <w:rsid w:val="00257D8B"/>
    <w:rsid w:val="0027501C"/>
    <w:rsid w:val="002842A5"/>
    <w:rsid w:val="00287F53"/>
    <w:rsid w:val="00294B48"/>
    <w:rsid w:val="002A008B"/>
    <w:rsid w:val="002B2159"/>
    <w:rsid w:val="002B2313"/>
    <w:rsid w:val="002B756C"/>
    <w:rsid w:val="002C282E"/>
    <w:rsid w:val="002C6DCB"/>
    <w:rsid w:val="002D4E21"/>
    <w:rsid w:val="002F2887"/>
    <w:rsid w:val="00303F7B"/>
    <w:rsid w:val="003049E6"/>
    <w:rsid w:val="003146D7"/>
    <w:rsid w:val="00315258"/>
    <w:rsid w:val="00317671"/>
    <w:rsid w:val="003343CF"/>
    <w:rsid w:val="00340319"/>
    <w:rsid w:val="00344C69"/>
    <w:rsid w:val="00347060"/>
    <w:rsid w:val="00384424"/>
    <w:rsid w:val="0038690B"/>
    <w:rsid w:val="00392DAB"/>
    <w:rsid w:val="003A1F42"/>
    <w:rsid w:val="003B2312"/>
    <w:rsid w:val="003B661D"/>
    <w:rsid w:val="003E20BD"/>
    <w:rsid w:val="003F2AF8"/>
    <w:rsid w:val="003F503D"/>
    <w:rsid w:val="004126BA"/>
    <w:rsid w:val="0041392A"/>
    <w:rsid w:val="00415E0D"/>
    <w:rsid w:val="00431C87"/>
    <w:rsid w:val="00451160"/>
    <w:rsid w:val="0045378D"/>
    <w:rsid w:val="00456BA5"/>
    <w:rsid w:val="00461FE7"/>
    <w:rsid w:val="0046551E"/>
    <w:rsid w:val="004674E7"/>
    <w:rsid w:val="00467825"/>
    <w:rsid w:val="00482897"/>
    <w:rsid w:val="004834DC"/>
    <w:rsid w:val="00487E9F"/>
    <w:rsid w:val="004A745D"/>
    <w:rsid w:val="004B0D62"/>
    <w:rsid w:val="004B2A53"/>
    <w:rsid w:val="004B7A3F"/>
    <w:rsid w:val="004C6938"/>
    <w:rsid w:val="004D7B19"/>
    <w:rsid w:val="004D7E24"/>
    <w:rsid w:val="004E4AE1"/>
    <w:rsid w:val="004E79B7"/>
    <w:rsid w:val="004F1C91"/>
    <w:rsid w:val="00501806"/>
    <w:rsid w:val="005066E0"/>
    <w:rsid w:val="00524428"/>
    <w:rsid w:val="00527E18"/>
    <w:rsid w:val="0055413D"/>
    <w:rsid w:val="005543A4"/>
    <w:rsid w:val="005759B9"/>
    <w:rsid w:val="0058043C"/>
    <w:rsid w:val="0058699B"/>
    <w:rsid w:val="005976EA"/>
    <w:rsid w:val="005A61FE"/>
    <w:rsid w:val="005B0628"/>
    <w:rsid w:val="005B799D"/>
    <w:rsid w:val="005C2009"/>
    <w:rsid w:val="005C43FF"/>
    <w:rsid w:val="005C6E30"/>
    <w:rsid w:val="005D4FB3"/>
    <w:rsid w:val="005D7DA2"/>
    <w:rsid w:val="005E1155"/>
    <w:rsid w:val="005E123B"/>
    <w:rsid w:val="006040AD"/>
    <w:rsid w:val="00605F59"/>
    <w:rsid w:val="00610917"/>
    <w:rsid w:val="00622310"/>
    <w:rsid w:val="00626D6B"/>
    <w:rsid w:val="00627C2D"/>
    <w:rsid w:val="00636C66"/>
    <w:rsid w:val="00644B84"/>
    <w:rsid w:val="00645C15"/>
    <w:rsid w:val="00652AB6"/>
    <w:rsid w:val="00662187"/>
    <w:rsid w:val="00663115"/>
    <w:rsid w:val="00666898"/>
    <w:rsid w:val="006802AC"/>
    <w:rsid w:val="0069658E"/>
    <w:rsid w:val="006A32B1"/>
    <w:rsid w:val="006B1959"/>
    <w:rsid w:val="006B5503"/>
    <w:rsid w:val="006B66EF"/>
    <w:rsid w:val="006D328B"/>
    <w:rsid w:val="006E20C0"/>
    <w:rsid w:val="006F2A48"/>
    <w:rsid w:val="007051C8"/>
    <w:rsid w:val="007119E6"/>
    <w:rsid w:val="00724386"/>
    <w:rsid w:val="00727096"/>
    <w:rsid w:val="00736461"/>
    <w:rsid w:val="0073649E"/>
    <w:rsid w:val="00736DCB"/>
    <w:rsid w:val="00752A5E"/>
    <w:rsid w:val="00760C6A"/>
    <w:rsid w:val="00762A25"/>
    <w:rsid w:val="00795770"/>
    <w:rsid w:val="0079747E"/>
    <w:rsid w:val="007B0107"/>
    <w:rsid w:val="007B4B11"/>
    <w:rsid w:val="007B4DF5"/>
    <w:rsid w:val="007C1688"/>
    <w:rsid w:val="007D062D"/>
    <w:rsid w:val="007D18FF"/>
    <w:rsid w:val="007D453C"/>
    <w:rsid w:val="007D6C45"/>
    <w:rsid w:val="007D721E"/>
    <w:rsid w:val="007E03F4"/>
    <w:rsid w:val="007E0C08"/>
    <w:rsid w:val="007E10B3"/>
    <w:rsid w:val="007E6B95"/>
    <w:rsid w:val="00816E62"/>
    <w:rsid w:val="008416E5"/>
    <w:rsid w:val="00845E41"/>
    <w:rsid w:val="008622D8"/>
    <w:rsid w:val="00867B73"/>
    <w:rsid w:val="00870CDC"/>
    <w:rsid w:val="00873C1C"/>
    <w:rsid w:val="00890373"/>
    <w:rsid w:val="008A0ED9"/>
    <w:rsid w:val="008B071D"/>
    <w:rsid w:val="008C38CD"/>
    <w:rsid w:val="008C53A8"/>
    <w:rsid w:val="008C67FC"/>
    <w:rsid w:val="008C7A6F"/>
    <w:rsid w:val="008F264E"/>
    <w:rsid w:val="008F77A6"/>
    <w:rsid w:val="00912432"/>
    <w:rsid w:val="00913BD8"/>
    <w:rsid w:val="00913D6D"/>
    <w:rsid w:val="0091469B"/>
    <w:rsid w:val="00931A72"/>
    <w:rsid w:val="009411A6"/>
    <w:rsid w:val="009413A1"/>
    <w:rsid w:val="009433F0"/>
    <w:rsid w:val="009535C9"/>
    <w:rsid w:val="00955674"/>
    <w:rsid w:val="00967618"/>
    <w:rsid w:val="00975885"/>
    <w:rsid w:val="00984140"/>
    <w:rsid w:val="009919FA"/>
    <w:rsid w:val="00995CE1"/>
    <w:rsid w:val="009A1D7B"/>
    <w:rsid w:val="009A5935"/>
    <w:rsid w:val="009B4EBD"/>
    <w:rsid w:val="009C6978"/>
    <w:rsid w:val="009D0C73"/>
    <w:rsid w:val="009E6322"/>
    <w:rsid w:val="009E6CC0"/>
    <w:rsid w:val="00A05D7E"/>
    <w:rsid w:val="00A26346"/>
    <w:rsid w:val="00A31E79"/>
    <w:rsid w:val="00A406D3"/>
    <w:rsid w:val="00A51F4A"/>
    <w:rsid w:val="00A728EB"/>
    <w:rsid w:val="00A747B8"/>
    <w:rsid w:val="00A94B7A"/>
    <w:rsid w:val="00A950EB"/>
    <w:rsid w:val="00AA5776"/>
    <w:rsid w:val="00AB1C15"/>
    <w:rsid w:val="00AB2041"/>
    <w:rsid w:val="00AB25C1"/>
    <w:rsid w:val="00AB2C70"/>
    <w:rsid w:val="00AB629B"/>
    <w:rsid w:val="00AC6694"/>
    <w:rsid w:val="00AD4B21"/>
    <w:rsid w:val="00B100F8"/>
    <w:rsid w:val="00B32337"/>
    <w:rsid w:val="00B4494C"/>
    <w:rsid w:val="00B56B40"/>
    <w:rsid w:val="00B61E91"/>
    <w:rsid w:val="00B72E31"/>
    <w:rsid w:val="00B84124"/>
    <w:rsid w:val="00B91474"/>
    <w:rsid w:val="00B93EA0"/>
    <w:rsid w:val="00BA509D"/>
    <w:rsid w:val="00BA6D7A"/>
    <w:rsid w:val="00BB25F2"/>
    <w:rsid w:val="00BC0632"/>
    <w:rsid w:val="00BD191C"/>
    <w:rsid w:val="00BF4CD1"/>
    <w:rsid w:val="00C0214E"/>
    <w:rsid w:val="00C13E9D"/>
    <w:rsid w:val="00C22F8D"/>
    <w:rsid w:val="00C31E1E"/>
    <w:rsid w:val="00C35285"/>
    <w:rsid w:val="00C36EA5"/>
    <w:rsid w:val="00C50EA1"/>
    <w:rsid w:val="00C553DC"/>
    <w:rsid w:val="00C64115"/>
    <w:rsid w:val="00C7438F"/>
    <w:rsid w:val="00C82F1B"/>
    <w:rsid w:val="00C85170"/>
    <w:rsid w:val="00C85F76"/>
    <w:rsid w:val="00C92F2B"/>
    <w:rsid w:val="00C94C2D"/>
    <w:rsid w:val="00CB342E"/>
    <w:rsid w:val="00CC7A20"/>
    <w:rsid w:val="00CD6821"/>
    <w:rsid w:val="00CD6F1B"/>
    <w:rsid w:val="00CE15B8"/>
    <w:rsid w:val="00CE2A4D"/>
    <w:rsid w:val="00CE576A"/>
    <w:rsid w:val="00CF0614"/>
    <w:rsid w:val="00D005CD"/>
    <w:rsid w:val="00D12C66"/>
    <w:rsid w:val="00D2573B"/>
    <w:rsid w:val="00D26F99"/>
    <w:rsid w:val="00D40995"/>
    <w:rsid w:val="00D44CCF"/>
    <w:rsid w:val="00D64582"/>
    <w:rsid w:val="00D67D21"/>
    <w:rsid w:val="00D71C14"/>
    <w:rsid w:val="00D7304D"/>
    <w:rsid w:val="00D84A41"/>
    <w:rsid w:val="00DA177A"/>
    <w:rsid w:val="00DB0AFF"/>
    <w:rsid w:val="00DB575F"/>
    <w:rsid w:val="00DC2705"/>
    <w:rsid w:val="00DC2C45"/>
    <w:rsid w:val="00DE3174"/>
    <w:rsid w:val="00E072AC"/>
    <w:rsid w:val="00E072D6"/>
    <w:rsid w:val="00E072D7"/>
    <w:rsid w:val="00E07E46"/>
    <w:rsid w:val="00E10105"/>
    <w:rsid w:val="00E140EF"/>
    <w:rsid w:val="00E16C23"/>
    <w:rsid w:val="00E17431"/>
    <w:rsid w:val="00E253AB"/>
    <w:rsid w:val="00E26366"/>
    <w:rsid w:val="00E52A10"/>
    <w:rsid w:val="00E554E1"/>
    <w:rsid w:val="00E6281E"/>
    <w:rsid w:val="00E6796F"/>
    <w:rsid w:val="00E73E83"/>
    <w:rsid w:val="00E80B20"/>
    <w:rsid w:val="00E848EB"/>
    <w:rsid w:val="00E975EB"/>
    <w:rsid w:val="00EC00B7"/>
    <w:rsid w:val="00EE06C1"/>
    <w:rsid w:val="00F21973"/>
    <w:rsid w:val="00F26A56"/>
    <w:rsid w:val="00F26B92"/>
    <w:rsid w:val="00F667CA"/>
    <w:rsid w:val="00F80D92"/>
    <w:rsid w:val="00F87DEC"/>
    <w:rsid w:val="00F95F3C"/>
    <w:rsid w:val="00FA3758"/>
    <w:rsid w:val="00FB550C"/>
    <w:rsid w:val="00FB7C14"/>
    <w:rsid w:val="00FC0D3F"/>
    <w:rsid w:val="00FF037B"/>
    <w:rsid w:val="00FF1AC2"/>
    <w:rsid w:val="01DD1E9F"/>
    <w:rsid w:val="01E91B99"/>
    <w:rsid w:val="09ED1C28"/>
    <w:rsid w:val="0AA44F3A"/>
    <w:rsid w:val="0EC341CA"/>
    <w:rsid w:val="0EFF16A6"/>
    <w:rsid w:val="0F7352C5"/>
    <w:rsid w:val="182076C6"/>
    <w:rsid w:val="193E101D"/>
    <w:rsid w:val="2AD20CBD"/>
    <w:rsid w:val="2B6C37C8"/>
    <w:rsid w:val="2CDE26CD"/>
    <w:rsid w:val="2EF07726"/>
    <w:rsid w:val="305F1B4D"/>
    <w:rsid w:val="31466869"/>
    <w:rsid w:val="32EB76C8"/>
    <w:rsid w:val="3C5F4C83"/>
    <w:rsid w:val="43AA712C"/>
    <w:rsid w:val="45D4223E"/>
    <w:rsid w:val="45D87F80"/>
    <w:rsid w:val="474A6C5C"/>
    <w:rsid w:val="4D53613E"/>
    <w:rsid w:val="50BE4216"/>
    <w:rsid w:val="524F2544"/>
    <w:rsid w:val="54B0031A"/>
    <w:rsid w:val="54BF2EBA"/>
    <w:rsid w:val="59FB5350"/>
    <w:rsid w:val="5A783688"/>
    <w:rsid w:val="5D051034"/>
    <w:rsid w:val="601B6F8F"/>
    <w:rsid w:val="62513794"/>
    <w:rsid w:val="67C47F0C"/>
    <w:rsid w:val="6990454A"/>
    <w:rsid w:val="6B4750DC"/>
    <w:rsid w:val="6B4A0729"/>
    <w:rsid w:val="710F044A"/>
    <w:rsid w:val="726434A3"/>
    <w:rsid w:val="72C94629"/>
    <w:rsid w:val="73AC6B76"/>
    <w:rsid w:val="76636B42"/>
    <w:rsid w:val="786848E4"/>
    <w:rsid w:val="7A9279F6"/>
    <w:rsid w:val="7C9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95BB4"/>
  <w15:chartTrackingRefBased/>
  <w15:docId w15:val="{5269483E-51C3-404F-8C63-30CD4789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  <w:rPr>
      <w:rFonts w:ascii="宋体"/>
      <w:color w:val="000000"/>
      <w:kern w:val="0"/>
      <w:sz w:val="24"/>
      <w:szCs w:val="32"/>
    </w:rPr>
  </w:style>
  <w:style w:type="paragraph" w:styleId="a4">
    <w:name w:val="Balloon Text"/>
    <w:basedOn w:val="a"/>
    <w:link w:val="a5"/>
    <w:rPr>
      <w:sz w:val="18"/>
      <w:szCs w:val="18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eastAsia="宋体"/>
      <w:kern w:val="2"/>
      <w:sz w:val="18"/>
      <w:szCs w:val="18"/>
      <w:lang w:val="en-US" w:eastAsia="zh-CN" w:bidi="ar-SA"/>
    </w:rPr>
  </w:style>
  <w:style w:type="character" w:styleId="a9">
    <w:name w:val="page number"/>
    <w:basedOn w:val="a0"/>
  </w:style>
  <w:style w:type="character" w:customStyle="1" w:styleId="CharChar1">
    <w:name w:val=" Char Char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&#22806;&#26816;&#29992;&#36719;&#20214;&#24320;&#21457;&#27169;&#29256;\&#22806;&#26816;&#29992;&#36719;&#20214;&#24320;&#21457;&#27169;&#29256;\1.H&#29256;-&#21160;&#21147;&#35302;&#25506;&#25253;&#21578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1.H版-动力触探报告.dot</Template>
  <TotalTime>1</TotalTime>
  <Pages>2</Pages>
  <Words>545</Words>
  <Characters>645</Characters>
  <Application>Microsoft Office Word</Application>
  <DocSecurity>0</DocSecurity>
  <PresentationFormat/>
  <Lines>645</Lines>
  <Paragraphs>169</Paragraphs>
  <Slides>0</Slides>
  <Notes>0</Notes>
  <HiddenSlides>0</HiddenSlides>
  <MMClips>0</MMClips>
  <ScaleCrop>false</ScaleCrop>
  <Company>cncait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表6：</dc:title>
  <dc:subject/>
  <dc:creator>Lenovo</dc:creator>
  <cp:keywords/>
  <cp:lastModifiedBy>艺哲 滕</cp:lastModifiedBy>
  <cp:revision>1</cp:revision>
  <cp:lastPrinted>2022-03-19T02:40:00Z</cp:lastPrinted>
  <dcterms:created xsi:type="dcterms:W3CDTF">2026-03-16T06:46:00Z</dcterms:created>
  <dcterms:modified xsi:type="dcterms:W3CDTF">2026-03-16T06:47:00Z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69126502CD504D75A588B7B59095B5B4_13</vt:lpwstr>
  </property>
  <property fmtid="{D5CDD505-2E9C-101B-9397-08002B2CF9AE}" pid="4" name="KSOTemplateDocerSaveRecord">
    <vt:lpwstr>eyJoZGlkIjoiYTVlNjgyY2UxNjg0YTFkY2Q3YTljZDM4ZjcwYTEzYjUiLCJ1c2VySWQiOiI2MjM5ODE5MDAifQ==</vt:lpwstr>
  </property>
</Properties>
</file>