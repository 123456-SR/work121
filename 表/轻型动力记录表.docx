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73610" w14:textId="77777777" w:rsidR="00D32487" w:rsidRDefault="00D32487">
      <w:pPr>
        <w:spacing w:line="360" w:lineRule="auto"/>
        <w:jc w:val="center"/>
        <w:rPr>
          <w:rFonts w:hint="eastAsia"/>
          <w:b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轻型动力触探检测</w:t>
      </w:r>
      <w:r>
        <w:rPr>
          <w:rFonts w:hint="eastAsia"/>
          <w:b/>
          <w:sz w:val="44"/>
          <w:szCs w:val="44"/>
        </w:rPr>
        <w:t>记录表</w:t>
      </w:r>
    </w:p>
    <w:p w14:paraId="5421B6EA" w14:textId="41B8DA35" w:rsidR="00D32487" w:rsidRDefault="00D32487">
      <w:pPr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委托单位：</w:t>
      </w:r>
      <w:r>
        <w:rPr>
          <w:rFonts w:hint="eastAsia"/>
          <w:szCs w:val="21"/>
        </w:rPr>
        <w:t xml:space="preserve">                        </w:t>
      </w:r>
      <w:r>
        <w:rPr>
          <w:rFonts w:hint="eastAsia"/>
          <w:szCs w:val="21"/>
        </w:rPr>
        <w:t>统一编号：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3"/>
        <w:gridCol w:w="968"/>
        <w:gridCol w:w="863"/>
        <w:gridCol w:w="864"/>
        <w:gridCol w:w="1027"/>
        <w:gridCol w:w="514"/>
        <w:gridCol w:w="620"/>
        <w:gridCol w:w="992"/>
        <w:gridCol w:w="851"/>
        <w:gridCol w:w="425"/>
        <w:gridCol w:w="451"/>
        <w:gridCol w:w="1048"/>
      </w:tblGrid>
      <w:tr w:rsidR="00000000" w14:paraId="7779ADFA" w14:textId="77777777">
        <w:trPr>
          <w:trHeight w:val="510"/>
          <w:jc w:val="center"/>
        </w:trPr>
        <w:tc>
          <w:tcPr>
            <w:tcW w:w="107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30434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工程名称</w:t>
            </w:r>
          </w:p>
        </w:tc>
        <w:tc>
          <w:tcPr>
            <w:tcW w:w="5848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50685" w14:textId="16921613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80F08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委托日期</w:t>
            </w:r>
          </w:p>
        </w:tc>
        <w:tc>
          <w:tcPr>
            <w:tcW w:w="1499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B58344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5561F93B" w14:textId="77777777">
        <w:trPr>
          <w:trHeight w:val="510"/>
          <w:jc w:val="center"/>
        </w:trPr>
        <w:tc>
          <w:tcPr>
            <w:tcW w:w="107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44DB4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施工部位</w:t>
            </w:r>
          </w:p>
        </w:tc>
        <w:tc>
          <w:tcPr>
            <w:tcW w:w="584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5ABDD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EFCF8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检测日期</w:t>
            </w:r>
          </w:p>
        </w:tc>
        <w:tc>
          <w:tcPr>
            <w:tcW w:w="14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CBC56E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4D1777D9" w14:textId="77777777">
        <w:trPr>
          <w:trHeight w:val="510"/>
          <w:jc w:val="center"/>
        </w:trPr>
        <w:tc>
          <w:tcPr>
            <w:tcW w:w="107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33855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岩土性状</w:t>
            </w:r>
          </w:p>
        </w:tc>
        <w:tc>
          <w:tcPr>
            <w:tcW w:w="584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4DDEF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一般黏性土</w:t>
            </w:r>
            <w:r>
              <w:rPr>
                <w:rFonts w:hint="eastAsia"/>
                <w:szCs w:val="21"/>
              </w:rPr>
              <w:sym w:font="Wingdings 2" w:char="F0A3"/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黏性素填土</w:t>
            </w:r>
            <w:r>
              <w:rPr>
                <w:rFonts w:hint="eastAsia"/>
                <w:szCs w:val="21"/>
              </w:rPr>
              <w:sym w:font="Wingdings 2" w:char="F0A3"/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粉土</w:t>
            </w:r>
            <w:r>
              <w:rPr>
                <w:rFonts w:hint="eastAsia"/>
                <w:szCs w:val="21"/>
              </w:rPr>
              <w:sym w:font="Wingdings 2" w:char="F0A3"/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粉细砂土</w:t>
            </w:r>
            <w:r>
              <w:rPr>
                <w:rFonts w:hint="eastAsia"/>
                <w:szCs w:val="21"/>
              </w:rPr>
              <w:sym w:font="Wingdings 2" w:char="F0A3"/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2F77B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检测类别</w:t>
            </w:r>
          </w:p>
        </w:tc>
        <w:tc>
          <w:tcPr>
            <w:tcW w:w="14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FCD2BD6" w14:textId="3C497399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5729A56A" w14:textId="77777777">
        <w:trPr>
          <w:trHeight w:val="548"/>
          <w:jc w:val="center"/>
        </w:trPr>
        <w:tc>
          <w:tcPr>
            <w:tcW w:w="204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DA823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设计承载力</w:t>
            </w:r>
          </w:p>
          <w:p w14:paraId="5C07F432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kPa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17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005D2" w14:textId="77777777" w:rsidR="00D32487" w:rsidRDefault="00D32487">
            <w:pPr>
              <w:spacing w:line="280" w:lineRule="exact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5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C1318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锤</w:t>
            </w:r>
            <w:proofErr w:type="gramEnd"/>
            <w:r>
              <w:rPr>
                <w:rFonts w:hint="eastAsia"/>
                <w:szCs w:val="21"/>
              </w:rPr>
              <w:t>重量</w:t>
            </w:r>
          </w:p>
          <w:p w14:paraId="58555656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kg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1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DFA2E" w14:textId="1845BE7A" w:rsidR="00D32487" w:rsidRDefault="00D32487">
            <w:pPr>
              <w:jc w:val="center"/>
              <w:rPr>
                <w:szCs w:val="21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3A7DA" w14:textId="77777777" w:rsidR="00D32487" w:rsidRDefault="00D3248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落距</w:t>
            </w:r>
          </w:p>
          <w:p w14:paraId="34DB3AAD" w14:textId="77777777" w:rsidR="00D32487" w:rsidRDefault="00D3248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cm</w:t>
            </w:r>
            <w:r>
              <w:rPr>
                <w:rFonts w:hint="eastAsia"/>
              </w:rPr>
              <w:t>）</w:t>
            </w:r>
          </w:p>
        </w:tc>
        <w:tc>
          <w:tcPr>
            <w:tcW w:w="14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66C893" w14:textId="24B405D6" w:rsidR="00D32487" w:rsidRDefault="00D32487">
            <w:pPr>
              <w:jc w:val="center"/>
              <w:rPr>
                <w:szCs w:val="21"/>
              </w:rPr>
            </w:pPr>
          </w:p>
        </w:tc>
      </w:tr>
      <w:tr w:rsidR="00000000" w14:paraId="01569BB6" w14:textId="77777777">
        <w:trPr>
          <w:trHeight w:val="510"/>
          <w:jc w:val="center"/>
        </w:trPr>
        <w:tc>
          <w:tcPr>
            <w:tcW w:w="107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BB091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测点</w:t>
            </w:r>
          </w:p>
          <w:p w14:paraId="02719B72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位置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52620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贯入</w:t>
            </w:r>
          </w:p>
          <w:p w14:paraId="52747EEE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深度</w:t>
            </w:r>
          </w:p>
          <w:p w14:paraId="5A36511E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cm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2D1E0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实测</w:t>
            </w:r>
          </w:p>
          <w:p w14:paraId="62CA6061" w14:textId="77777777" w:rsidR="00D32487" w:rsidRDefault="00D32487">
            <w:pPr>
              <w:spacing w:line="2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锤击数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0598F" w14:textId="77777777" w:rsidR="00D32487" w:rsidRDefault="00D32487">
            <w:pPr>
              <w:spacing w:line="2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平均</w:t>
            </w:r>
          </w:p>
          <w:p w14:paraId="21D88124" w14:textId="77777777" w:rsidR="00D32487" w:rsidRDefault="00D32487">
            <w:pPr>
              <w:spacing w:line="280" w:lineRule="exact"/>
              <w:jc w:val="center"/>
              <w:rPr>
                <w:rFonts w:hint="eastAsia"/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击数</w:t>
            </w:r>
            <w:proofErr w:type="gramEnd"/>
            <w:r>
              <w:rPr>
                <w:rFonts w:hint="eastAsia"/>
                <w:szCs w:val="21"/>
              </w:rPr>
              <w:t>N</w:t>
            </w:r>
            <w:r>
              <w:rPr>
                <w:rFonts w:hint="eastAsia"/>
                <w:szCs w:val="21"/>
                <w:vertAlign w:val="subscript"/>
              </w:rPr>
              <w:t>10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9DF12C8" w14:textId="77777777" w:rsidR="00D32487" w:rsidRDefault="00D32487">
            <w:pPr>
              <w:spacing w:line="2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承载力</w:t>
            </w:r>
          </w:p>
          <w:p w14:paraId="4DE027D2" w14:textId="77777777" w:rsidR="00D32487" w:rsidRDefault="00D32487">
            <w:pPr>
              <w:spacing w:line="2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特征值（</w:t>
            </w:r>
            <w:r>
              <w:rPr>
                <w:rFonts w:hint="eastAsia"/>
                <w:szCs w:val="21"/>
              </w:rPr>
              <w:t>kPa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480BA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测点</w:t>
            </w:r>
          </w:p>
          <w:p w14:paraId="49AB2674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位置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F0389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贯入</w:t>
            </w:r>
          </w:p>
          <w:p w14:paraId="7D677EF9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深度</w:t>
            </w:r>
          </w:p>
          <w:p w14:paraId="067F1F5B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cm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29423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实测</w:t>
            </w:r>
          </w:p>
          <w:p w14:paraId="7059F7C0" w14:textId="77777777" w:rsidR="00D32487" w:rsidRDefault="00D32487">
            <w:pPr>
              <w:spacing w:line="2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锤击数</w:t>
            </w:r>
          </w:p>
        </w:tc>
        <w:tc>
          <w:tcPr>
            <w:tcW w:w="8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27650" w14:textId="77777777" w:rsidR="00D32487" w:rsidRDefault="00D32487">
            <w:pPr>
              <w:spacing w:line="2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平均</w:t>
            </w:r>
          </w:p>
          <w:p w14:paraId="1601B4C1" w14:textId="77777777" w:rsidR="00D32487" w:rsidRDefault="00D32487">
            <w:pPr>
              <w:spacing w:line="280" w:lineRule="exact"/>
              <w:jc w:val="center"/>
              <w:rPr>
                <w:rFonts w:hint="eastAsia"/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击数</w:t>
            </w:r>
            <w:proofErr w:type="gramEnd"/>
            <w:r>
              <w:rPr>
                <w:rFonts w:hint="eastAsia"/>
                <w:szCs w:val="21"/>
              </w:rPr>
              <w:t>N</w:t>
            </w:r>
            <w:r>
              <w:rPr>
                <w:rFonts w:hint="eastAsia"/>
                <w:szCs w:val="21"/>
                <w:vertAlign w:val="subscript"/>
              </w:rPr>
              <w:t>10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A8013D9" w14:textId="77777777" w:rsidR="00D32487" w:rsidRDefault="00D32487">
            <w:pPr>
              <w:spacing w:line="2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承载力</w:t>
            </w:r>
          </w:p>
          <w:p w14:paraId="7E864D76" w14:textId="77777777" w:rsidR="00D32487" w:rsidRDefault="00D32487">
            <w:pPr>
              <w:spacing w:line="2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特征值（</w:t>
            </w:r>
            <w:r>
              <w:rPr>
                <w:rFonts w:hint="eastAsia"/>
                <w:szCs w:val="21"/>
              </w:rPr>
              <w:t>kPa</w:t>
            </w:r>
            <w:r>
              <w:rPr>
                <w:rFonts w:hint="eastAsia"/>
                <w:szCs w:val="21"/>
              </w:rPr>
              <w:t>）</w:t>
            </w:r>
          </w:p>
        </w:tc>
      </w:tr>
      <w:tr w:rsidR="00000000" w14:paraId="58FA795A" w14:textId="77777777">
        <w:trPr>
          <w:trHeight w:val="454"/>
          <w:jc w:val="center"/>
        </w:trPr>
        <w:tc>
          <w:tcPr>
            <w:tcW w:w="1073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041B2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54CCB" w14:textId="0AB52227" w:rsidR="00D32487" w:rsidRDefault="00D32487">
            <w:pPr>
              <w:jc w:val="center"/>
              <w:rPr>
                <w:szCs w:val="21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FC1D1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B4000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27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45F30802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6FD8F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A1FB5" w14:textId="42AC5AB6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F248A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9AE68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48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E749163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66CD99ED" w14:textId="77777777">
        <w:trPr>
          <w:trHeight w:val="454"/>
          <w:jc w:val="center"/>
        </w:trPr>
        <w:tc>
          <w:tcPr>
            <w:tcW w:w="107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E4B3D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918F5" w14:textId="2AE614FA" w:rsidR="00D32487" w:rsidRDefault="00D32487">
            <w:pPr>
              <w:jc w:val="center"/>
              <w:rPr>
                <w:szCs w:val="21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F58E1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17C8B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B839AF1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BDD1A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E0837" w14:textId="3728789C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DCA53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894C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48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303B1CD3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31B409D4" w14:textId="77777777">
        <w:trPr>
          <w:trHeight w:val="454"/>
          <w:jc w:val="center"/>
        </w:trPr>
        <w:tc>
          <w:tcPr>
            <w:tcW w:w="107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6F9AD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56738" w14:textId="68EBD3DD" w:rsidR="00D32487" w:rsidRDefault="00D32487">
            <w:pPr>
              <w:jc w:val="center"/>
              <w:rPr>
                <w:szCs w:val="21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5B579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FAC89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9DAEBD7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6A2C5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F4F95" w14:textId="4B60284E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CF62D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CD72B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48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FA756A6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2E621693" w14:textId="77777777">
        <w:trPr>
          <w:trHeight w:val="454"/>
          <w:jc w:val="center"/>
        </w:trPr>
        <w:tc>
          <w:tcPr>
            <w:tcW w:w="107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9D697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A511F" w14:textId="4FDF7B82" w:rsidR="00D32487" w:rsidRDefault="00D32487">
            <w:pPr>
              <w:jc w:val="center"/>
              <w:rPr>
                <w:szCs w:val="21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6EC2D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F52FD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79F892D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E7850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A5D4C" w14:textId="4D967659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9E3FB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BF6F0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48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04D3E77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3AA8B6D7" w14:textId="77777777">
        <w:trPr>
          <w:trHeight w:val="454"/>
          <w:jc w:val="center"/>
        </w:trPr>
        <w:tc>
          <w:tcPr>
            <w:tcW w:w="107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8D9DA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A36E4" w14:textId="00517418" w:rsidR="00D32487" w:rsidRDefault="00D32487">
            <w:pPr>
              <w:jc w:val="center"/>
              <w:rPr>
                <w:szCs w:val="21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8B998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4E439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02416AD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6DEFD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5585D" w14:textId="44F2E44C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BDA6D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75DFD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48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59D9D4E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3AC2F77A" w14:textId="77777777">
        <w:trPr>
          <w:trHeight w:val="454"/>
          <w:jc w:val="center"/>
        </w:trPr>
        <w:tc>
          <w:tcPr>
            <w:tcW w:w="107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B3988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B1809" w14:textId="2C36844B" w:rsidR="00D32487" w:rsidRDefault="00D32487" w:rsidP="000A7FBA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5CE0A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E1505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E695447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32479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B1964" w14:textId="084F4951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9C63A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6820D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48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AA8048B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7274D19D" w14:textId="77777777">
        <w:trPr>
          <w:trHeight w:val="454"/>
          <w:jc w:val="center"/>
        </w:trPr>
        <w:tc>
          <w:tcPr>
            <w:tcW w:w="107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CD8E3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966EF" w14:textId="30551AA4" w:rsidR="00D32487" w:rsidRDefault="00D32487">
            <w:pPr>
              <w:jc w:val="center"/>
              <w:rPr>
                <w:szCs w:val="21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EE34C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2B9D8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9306822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7EA4B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42886" w14:textId="5980297B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35805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4B29F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48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9E572DF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1661487F" w14:textId="77777777">
        <w:trPr>
          <w:trHeight w:val="454"/>
          <w:jc w:val="center"/>
        </w:trPr>
        <w:tc>
          <w:tcPr>
            <w:tcW w:w="1073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A76F0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19540" w14:textId="21CA7E7B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79DB3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9DA22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27" w:type="dxa"/>
            <w:vMerge w:val="restar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94218CC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E5121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B451D" w14:textId="0007F604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7598E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36544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48" w:type="dxa"/>
            <w:vMerge w:val="restart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34A0C2E3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50EBF6CA" w14:textId="77777777">
        <w:trPr>
          <w:trHeight w:val="454"/>
          <w:jc w:val="center"/>
        </w:trPr>
        <w:tc>
          <w:tcPr>
            <w:tcW w:w="107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6F54C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D3130" w14:textId="28516CC1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4CA58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34586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90ED7F5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FA747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0F709" w14:textId="116A3E43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1B623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53A74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48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2603C09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3AFCE40D" w14:textId="77777777">
        <w:trPr>
          <w:trHeight w:val="454"/>
          <w:jc w:val="center"/>
        </w:trPr>
        <w:tc>
          <w:tcPr>
            <w:tcW w:w="107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79534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39BFF" w14:textId="1B9C2D3D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450A3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67699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3E0AF50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260D6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9C43D" w14:textId="7AC2E082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A3179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8DC94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48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DF2E9B8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17DD9C60" w14:textId="77777777">
        <w:trPr>
          <w:trHeight w:val="454"/>
          <w:jc w:val="center"/>
        </w:trPr>
        <w:tc>
          <w:tcPr>
            <w:tcW w:w="107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5A702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4BADD" w14:textId="22BAFA54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18089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CCFDA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B4EADFF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D445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D4398" w14:textId="44A46BF1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6E09A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37199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48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DF9EBF3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4AFC4A8A" w14:textId="77777777">
        <w:trPr>
          <w:trHeight w:val="454"/>
          <w:jc w:val="center"/>
        </w:trPr>
        <w:tc>
          <w:tcPr>
            <w:tcW w:w="107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D336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78B45" w14:textId="56DBAF7B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6A8F0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BD4FB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1C67A33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AC845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205CA" w14:textId="0388EFD0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4E0A3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AA747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48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8B0355E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2A976A54" w14:textId="77777777">
        <w:trPr>
          <w:trHeight w:val="454"/>
          <w:jc w:val="center"/>
        </w:trPr>
        <w:tc>
          <w:tcPr>
            <w:tcW w:w="107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45F7B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FD93C" w14:textId="1D3B504D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DADAF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CF913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5FC3A52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655B2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27BE2" w14:textId="2E47C9FF" w:rsidR="00D32487" w:rsidRDefault="00D32487" w:rsidP="000A7FBA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76E5B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1906B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48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331E4059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23D9071F" w14:textId="77777777">
        <w:trPr>
          <w:trHeight w:val="454"/>
          <w:jc w:val="center"/>
        </w:trPr>
        <w:tc>
          <w:tcPr>
            <w:tcW w:w="107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6E3BF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BD7F4" w14:textId="1B081273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85CA4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6F7D7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CAEBB1C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D105E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9AEE7" w14:textId="5EAAB83E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7BC11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6C473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48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91B354F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36FC6795" w14:textId="77777777">
        <w:trPr>
          <w:trHeight w:val="567"/>
          <w:jc w:val="center"/>
        </w:trPr>
        <w:tc>
          <w:tcPr>
            <w:tcW w:w="107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2E7A2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检测依据</w:t>
            </w:r>
          </w:p>
        </w:tc>
        <w:tc>
          <w:tcPr>
            <w:tcW w:w="8623" w:type="dxa"/>
            <w:gridSpan w:val="11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1CAD149C" w14:textId="1832F81D" w:rsidR="00D32487" w:rsidRDefault="00D32487">
            <w:pPr>
              <w:jc w:val="left"/>
              <w:rPr>
                <w:rFonts w:hint="eastAsia"/>
                <w:szCs w:val="21"/>
              </w:rPr>
            </w:pPr>
          </w:p>
        </w:tc>
      </w:tr>
      <w:tr w:rsidR="00000000" w14:paraId="24B32E1D" w14:textId="77777777">
        <w:trPr>
          <w:trHeight w:val="567"/>
          <w:jc w:val="center"/>
        </w:trPr>
        <w:tc>
          <w:tcPr>
            <w:tcW w:w="107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EA0D7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仪器设备</w:t>
            </w:r>
          </w:p>
        </w:tc>
        <w:tc>
          <w:tcPr>
            <w:tcW w:w="8623" w:type="dxa"/>
            <w:gridSpan w:val="11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0D0631" w14:textId="714229A4" w:rsidR="00D32487" w:rsidRDefault="00D32487">
            <w:pPr>
              <w:jc w:val="left"/>
              <w:rPr>
                <w:rFonts w:hint="eastAsia"/>
                <w:szCs w:val="21"/>
              </w:rPr>
            </w:pPr>
          </w:p>
        </w:tc>
      </w:tr>
      <w:tr w:rsidR="00000000" w14:paraId="308723C7" w14:textId="77777777">
        <w:trPr>
          <w:trHeight w:val="1061"/>
          <w:jc w:val="center"/>
        </w:trPr>
        <w:tc>
          <w:tcPr>
            <w:tcW w:w="107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CDDBD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检测结论</w:t>
            </w:r>
          </w:p>
        </w:tc>
        <w:tc>
          <w:tcPr>
            <w:tcW w:w="862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7D34EE9" w14:textId="6E6C77BF" w:rsidR="00D32487" w:rsidRDefault="00D32487">
            <w:pPr>
              <w:jc w:val="left"/>
              <w:rPr>
                <w:rFonts w:hint="eastAsia"/>
                <w:szCs w:val="21"/>
              </w:rPr>
            </w:pPr>
          </w:p>
        </w:tc>
      </w:tr>
      <w:tr w:rsidR="00000000" w14:paraId="12AC792B" w14:textId="77777777">
        <w:trPr>
          <w:trHeight w:hRule="exact" w:val="534"/>
          <w:jc w:val="center"/>
        </w:trPr>
        <w:tc>
          <w:tcPr>
            <w:tcW w:w="10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B7448AF" w14:textId="77777777" w:rsidR="00D32487" w:rsidRDefault="00D3248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  <w:tc>
          <w:tcPr>
            <w:tcW w:w="8623" w:type="dxa"/>
            <w:gridSpan w:val="11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152EAD" w14:textId="4F72EF1D" w:rsidR="00D32487" w:rsidRDefault="00D32487">
            <w:pPr>
              <w:rPr>
                <w:rFonts w:hint="eastAsia"/>
                <w:b/>
                <w:bCs/>
                <w:sz w:val="15"/>
                <w:szCs w:val="15"/>
              </w:rPr>
            </w:pPr>
          </w:p>
        </w:tc>
      </w:tr>
    </w:tbl>
    <w:p w14:paraId="7DB123AF" w14:textId="77777777" w:rsidR="00D32487" w:rsidRDefault="00D32487">
      <w:pPr>
        <w:spacing w:line="240" w:lineRule="exact"/>
        <w:rPr>
          <w:rFonts w:hint="eastAsia"/>
          <w:szCs w:val="21"/>
        </w:rPr>
      </w:pPr>
    </w:p>
    <w:p w14:paraId="0FB2F234" w14:textId="77777777" w:rsidR="00D32487" w:rsidRDefault="00D32487">
      <w:pPr>
        <w:spacing w:line="24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审核：</w:t>
      </w:r>
      <w:r>
        <w:rPr>
          <w:rFonts w:hint="eastAsia"/>
          <w:szCs w:val="21"/>
        </w:rPr>
        <w:t xml:space="preserve">                                                        </w:t>
      </w:r>
      <w:r>
        <w:rPr>
          <w:rFonts w:hint="eastAsia"/>
          <w:szCs w:val="21"/>
        </w:rPr>
        <w:t>检验：</w:t>
      </w:r>
    </w:p>
    <w:p w14:paraId="5F0271A8" w14:textId="77777777" w:rsidR="00D32487" w:rsidRDefault="00D32487">
      <w:pPr>
        <w:spacing w:line="240" w:lineRule="exact"/>
        <w:rPr>
          <w:rFonts w:hint="eastAsia"/>
          <w:szCs w:val="21"/>
        </w:rPr>
      </w:pPr>
    </w:p>
    <w:p w14:paraId="7BCF1FC8" w14:textId="77777777" w:rsidR="00D32487" w:rsidRDefault="00D32487">
      <w:pPr>
        <w:spacing w:line="240" w:lineRule="exact"/>
        <w:rPr>
          <w:rFonts w:hint="eastAsia"/>
          <w:szCs w:val="21"/>
        </w:rPr>
      </w:pPr>
    </w:p>
    <w:p w14:paraId="54032F1F" w14:textId="5F8A12E8" w:rsidR="00D32487" w:rsidRDefault="00D32487">
      <w:pPr>
        <w:spacing w:line="360" w:lineRule="auto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轻型动力触探检测记录表</w:t>
      </w:r>
    </w:p>
    <w:p w14:paraId="19338EA8" w14:textId="2950967A" w:rsidR="00D32487" w:rsidRDefault="00D32487">
      <w:pPr>
        <w:rPr>
          <w:rFonts w:hint="eastAsia"/>
          <w:szCs w:val="21"/>
        </w:rPr>
      </w:pPr>
      <w:r>
        <w:rPr>
          <w:rFonts w:hint="eastAsia"/>
          <w:szCs w:val="21"/>
        </w:rPr>
        <w:t>委托单位：</w:t>
      </w:r>
      <w:r>
        <w:rPr>
          <w:rFonts w:hint="eastAsia"/>
          <w:szCs w:val="21"/>
        </w:rPr>
        <w:t xml:space="preserve">                        </w:t>
      </w:r>
      <w:r>
        <w:rPr>
          <w:rFonts w:hint="eastAsia"/>
          <w:szCs w:val="21"/>
        </w:rPr>
        <w:t>统一编号：</w:t>
      </w:r>
      <w:r>
        <w:rPr>
          <w:rFonts w:hint="eastAsia"/>
          <w:szCs w:val="21"/>
        </w:rPr>
        <w:t xml:space="preserve"> 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3"/>
        <w:gridCol w:w="968"/>
        <w:gridCol w:w="863"/>
        <w:gridCol w:w="864"/>
        <w:gridCol w:w="1027"/>
        <w:gridCol w:w="514"/>
        <w:gridCol w:w="620"/>
        <w:gridCol w:w="992"/>
        <w:gridCol w:w="851"/>
        <w:gridCol w:w="425"/>
        <w:gridCol w:w="451"/>
        <w:gridCol w:w="1048"/>
      </w:tblGrid>
      <w:tr w:rsidR="00000000" w14:paraId="76B14960" w14:textId="77777777">
        <w:trPr>
          <w:trHeight w:val="510"/>
          <w:jc w:val="center"/>
        </w:trPr>
        <w:tc>
          <w:tcPr>
            <w:tcW w:w="107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48710" w14:textId="77777777" w:rsidR="00D32487" w:rsidRDefault="00D32487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工程名称</w:t>
            </w:r>
          </w:p>
        </w:tc>
        <w:tc>
          <w:tcPr>
            <w:tcW w:w="5848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E6E51" w14:textId="2D90854C" w:rsidR="00D32487" w:rsidRDefault="00D32487">
            <w:pPr>
              <w:spacing w:line="240" w:lineRule="exact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AFCC8" w14:textId="77777777" w:rsidR="00D32487" w:rsidRDefault="00D32487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委托日期</w:t>
            </w:r>
          </w:p>
        </w:tc>
        <w:tc>
          <w:tcPr>
            <w:tcW w:w="1499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29058F4" w14:textId="77777777" w:rsidR="00D32487" w:rsidRDefault="00D32487">
            <w:pPr>
              <w:spacing w:line="240" w:lineRule="exact"/>
              <w:jc w:val="center"/>
              <w:rPr>
                <w:rFonts w:hint="eastAsia"/>
                <w:szCs w:val="21"/>
              </w:rPr>
            </w:pPr>
          </w:p>
        </w:tc>
      </w:tr>
      <w:tr w:rsidR="00000000" w14:paraId="65331577" w14:textId="77777777">
        <w:trPr>
          <w:trHeight w:val="510"/>
          <w:jc w:val="center"/>
        </w:trPr>
        <w:tc>
          <w:tcPr>
            <w:tcW w:w="107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8E5AF" w14:textId="77777777" w:rsidR="00D32487" w:rsidRDefault="00D32487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施工部位</w:t>
            </w:r>
          </w:p>
        </w:tc>
        <w:tc>
          <w:tcPr>
            <w:tcW w:w="584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03415" w14:textId="77777777" w:rsidR="00D32487" w:rsidRDefault="00D32487">
            <w:pPr>
              <w:spacing w:line="240" w:lineRule="exact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AC45F" w14:textId="77777777" w:rsidR="00D32487" w:rsidRDefault="00D32487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检测日期</w:t>
            </w:r>
          </w:p>
        </w:tc>
        <w:tc>
          <w:tcPr>
            <w:tcW w:w="14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C9C59F0" w14:textId="77777777" w:rsidR="00D32487" w:rsidRDefault="00D32487">
            <w:pPr>
              <w:spacing w:line="240" w:lineRule="exact"/>
              <w:jc w:val="center"/>
              <w:rPr>
                <w:rFonts w:hint="eastAsia"/>
                <w:szCs w:val="21"/>
              </w:rPr>
            </w:pPr>
          </w:p>
        </w:tc>
      </w:tr>
      <w:tr w:rsidR="00000000" w14:paraId="3D1D8B2A" w14:textId="77777777">
        <w:trPr>
          <w:trHeight w:val="510"/>
          <w:jc w:val="center"/>
        </w:trPr>
        <w:tc>
          <w:tcPr>
            <w:tcW w:w="107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B68CB" w14:textId="77777777" w:rsidR="00D32487" w:rsidRDefault="00D32487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岩土性状</w:t>
            </w:r>
          </w:p>
        </w:tc>
        <w:tc>
          <w:tcPr>
            <w:tcW w:w="584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02988" w14:textId="77777777" w:rsidR="00D32487" w:rsidRDefault="00D32487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一般黏性土</w:t>
            </w:r>
            <w:r>
              <w:rPr>
                <w:rFonts w:hint="eastAsia"/>
                <w:szCs w:val="21"/>
              </w:rPr>
              <w:sym w:font="Wingdings 2" w:char="F0A3"/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黏性素填土</w:t>
            </w:r>
            <w:r>
              <w:rPr>
                <w:rFonts w:hint="eastAsia"/>
                <w:szCs w:val="21"/>
              </w:rPr>
              <w:sym w:font="Wingdings 2" w:char="F0A3"/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粉土</w:t>
            </w:r>
            <w:r>
              <w:rPr>
                <w:rFonts w:hint="eastAsia"/>
                <w:szCs w:val="21"/>
              </w:rPr>
              <w:sym w:font="Wingdings 2" w:char="F0A3"/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粉细砂土</w:t>
            </w:r>
            <w:r>
              <w:rPr>
                <w:rFonts w:hint="eastAsia"/>
                <w:szCs w:val="21"/>
              </w:rPr>
              <w:sym w:font="Wingdings 2" w:char="F0A3"/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634EE" w14:textId="77777777" w:rsidR="00D32487" w:rsidRDefault="00D32487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检测类别</w:t>
            </w:r>
          </w:p>
        </w:tc>
        <w:tc>
          <w:tcPr>
            <w:tcW w:w="14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E93EDE" w14:textId="3CDAC386" w:rsidR="00D32487" w:rsidRDefault="00D32487">
            <w:pPr>
              <w:spacing w:line="240" w:lineRule="exact"/>
              <w:jc w:val="center"/>
              <w:rPr>
                <w:rFonts w:hint="eastAsia"/>
                <w:szCs w:val="21"/>
              </w:rPr>
            </w:pPr>
          </w:p>
        </w:tc>
      </w:tr>
      <w:tr w:rsidR="00000000" w14:paraId="545AE507" w14:textId="77777777">
        <w:trPr>
          <w:trHeight w:val="548"/>
          <w:jc w:val="center"/>
        </w:trPr>
        <w:tc>
          <w:tcPr>
            <w:tcW w:w="204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08CCC" w14:textId="77777777" w:rsidR="00D32487" w:rsidRDefault="00D32487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设计承载力</w:t>
            </w:r>
          </w:p>
          <w:p w14:paraId="45D62CF9" w14:textId="77777777" w:rsidR="00D32487" w:rsidRDefault="00D32487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kPa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17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83582" w14:textId="77777777" w:rsidR="00D32487" w:rsidRDefault="00D32487">
            <w:pPr>
              <w:spacing w:line="240" w:lineRule="exact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5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98907" w14:textId="77777777" w:rsidR="00D32487" w:rsidRDefault="00D32487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锤</w:t>
            </w:r>
            <w:proofErr w:type="gramEnd"/>
            <w:r>
              <w:rPr>
                <w:rFonts w:hint="eastAsia"/>
                <w:szCs w:val="21"/>
              </w:rPr>
              <w:t>重量</w:t>
            </w:r>
          </w:p>
          <w:p w14:paraId="298AB25A" w14:textId="77777777" w:rsidR="00D32487" w:rsidRDefault="00D32487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kg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1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8F43F" w14:textId="0C3378AD" w:rsidR="00D32487" w:rsidRDefault="00D32487">
            <w:pPr>
              <w:spacing w:line="240" w:lineRule="exact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EEEA7" w14:textId="77777777" w:rsidR="00D32487" w:rsidRDefault="00D32487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落距</w:t>
            </w:r>
          </w:p>
          <w:p w14:paraId="08464760" w14:textId="77777777" w:rsidR="00D32487" w:rsidRDefault="00D32487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cm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14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B2CE507" w14:textId="1E032990" w:rsidR="00D32487" w:rsidRDefault="00D32487">
            <w:pPr>
              <w:spacing w:line="240" w:lineRule="exact"/>
              <w:jc w:val="center"/>
              <w:rPr>
                <w:rFonts w:hint="eastAsia"/>
                <w:szCs w:val="21"/>
              </w:rPr>
            </w:pPr>
          </w:p>
        </w:tc>
      </w:tr>
      <w:tr w:rsidR="00000000" w14:paraId="6584013F" w14:textId="77777777">
        <w:trPr>
          <w:trHeight w:val="785"/>
          <w:jc w:val="center"/>
        </w:trPr>
        <w:tc>
          <w:tcPr>
            <w:tcW w:w="107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1332E" w14:textId="77777777" w:rsidR="00D32487" w:rsidRDefault="00D32487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测点</w:t>
            </w:r>
          </w:p>
          <w:p w14:paraId="34E54C4B" w14:textId="77777777" w:rsidR="00D32487" w:rsidRDefault="00D32487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位置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CB841" w14:textId="77777777" w:rsidR="00D32487" w:rsidRDefault="00D32487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贯入</w:t>
            </w:r>
          </w:p>
          <w:p w14:paraId="0C257BBE" w14:textId="77777777" w:rsidR="00D32487" w:rsidRDefault="00D32487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深度</w:t>
            </w:r>
          </w:p>
          <w:p w14:paraId="1508F19B" w14:textId="77777777" w:rsidR="00D32487" w:rsidRDefault="00D32487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cm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98906" w14:textId="77777777" w:rsidR="00D32487" w:rsidRDefault="00D32487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实测</w:t>
            </w:r>
          </w:p>
          <w:p w14:paraId="3B7A6A1F" w14:textId="77777777" w:rsidR="00D32487" w:rsidRDefault="00D32487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锤击数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5F0EA" w14:textId="77777777" w:rsidR="00D32487" w:rsidRDefault="00D32487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平均</w:t>
            </w:r>
          </w:p>
          <w:p w14:paraId="3038300E" w14:textId="77777777" w:rsidR="00D32487" w:rsidRDefault="00D32487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击数</w:t>
            </w:r>
            <w:proofErr w:type="gramEnd"/>
            <w:r>
              <w:rPr>
                <w:rFonts w:hint="eastAsia"/>
                <w:szCs w:val="21"/>
              </w:rPr>
              <w:t>N10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69843E7" w14:textId="77777777" w:rsidR="00D32487" w:rsidRDefault="00D32487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承载力</w:t>
            </w:r>
          </w:p>
          <w:p w14:paraId="4A71E54F" w14:textId="77777777" w:rsidR="00D32487" w:rsidRDefault="00D32487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特征值（</w:t>
            </w:r>
            <w:r>
              <w:rPr>
                <w:rFonts w:hint="eastAsia"/>
                <w:szCs w:val="21"/>
              </w:rPr>
              <w:t>kPa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6F33A" w14:textId="77777777" w:rsidR="00D32487" w:rsidRDefault="00D32487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测点</w:t>
            </w:r>
          </w:p>
          <w:p w14:paraId="045D9E4A" w14:textId="77777777" w:rsidR="00D32487" w:rsidRDefault="00D32487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位置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226D" w14:textId="77777777" w:rsidR="00D32487" w:rsidRDefault="00D32487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贯入</w:t>
            </w:r>
          </w:p>
          <w:p w14:paraId="65CB6325" w14:textId="77777777" w:rsidR="00D32487" w:rsidRDefault="00D32487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深度</w:t>
            </w:r>
          </w:p>
          <w:p w14:paraId="46A78172" w14:textId="77777777" w:rsidR="00D32487" w:rsidRDefault="00D32487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cm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DC7AF" w14:textId="77777777" w:rsidR="00D32487" w:rsidRDefault="00D32487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实测</w:t>
            </w:r>
          </w:p>
          <w:p w14:paraId="4882532C" w14:textId="77777777" w:rsidR="00D32487" w:rsidRDefault="00D32487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锤击数</w:t>
            </w:r>
          </w:p>
        </w:tc>
        <w:tc>
          <w:tcPr>
            <w:tcW w:w="8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DAD94" w14:textId="77777777" w:rsidR="00D32487" w:rsidRDefault="00D32487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平均</w:t>
            </w:r>
          </w:p>
          <w:p w14:paraId="69B8E480" w14:textId="77777777" w:rsidR="00D32487" w:rsidRDefault="00D32487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击数</w:t>
            </w:r>
            <w:proofErr w:type="gramEnd"/>
            <w:r>
              <w:rPr>
                <w:rFonts w:hint="eastAsia"/>
                <w:szCs w:val="21"/>
              </w:rPr>
              <w:t>N10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22E541" w14:textId="77777777" w:rsidR="00D32487" w:rsidRDefault="00D32487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承载力</w:t>
            </w:r>
          </w:p>
          <w:p w14:paraId="56C1D7E3" w14:textId="77777777" w:rsidR="00D32487" w:rsidRDefault="00D32487">
            <w:pPr>
              <w:spacing w:line="2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特征值（</w:t>
            </w:r>
            <w:r>
              <w:rPr>
                <w:rFonts w:hint="eastAsia"/>
                <w:szCs w:val="21"/>
              </w:rPr>
              <w:t>kPa</w:t>
            </w:r>
            <w:r>
              <w:rPr>
                <w:rFonts w:hint="eastAsia"/>
                <w:szCs w:val="21"/>
              </w:rPr>
              <w:t>）</w:t>
            </w:r>
          </w:p>
        </w:tc>
      </w:tr>
      <w:tr w:rsidR="00000000" w14:paraId="64DC1BF6" w14:textId="77777777">
        <w:trPr>
          <w:trHeight w:val="425"/>
          <w:jc w:val="center"/>
        </w:trPr>
        <w:tc>
          <w:tcPr>
            <w:tcW w:w="1073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0A94D" w14:textId="77777777" w:rsidR="00D32487" w:rsidRDefault="00D32487">
            <w:pPr>
              <w:spacing w:line="240" w:lineRule="exact"/>
              <w:rPr>
                <w:rFonts w:hint="eastAsia"/>
                <w:szCs w:val="21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BB987" w14:textId="42D1B555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93F9D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A667D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027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EFABE5F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6312E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9967E" w14:textId="7FB97BE0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F1F16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7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87B7C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048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099644DA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ECBB338" w14:textId="77777777">
        <w:trPr>
          <w:trHeight w:val="425"/>
          <w:jc w:val="center"/>
        </w:trPr>
        <w:tc>
          <w:tcPr>
            <w:tcW w:w="107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9921E" w14:textId="77777777" w:rsidR="00D32487" w:rsidRDefault="00D32487">
            <w:pPr>
              <w:spacing w:line="240" w:lineRule="exact"/>
              <w:rPr>
                <w:rFonts w:hint="eastAsia"/>
                <w:szCs w:val="21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77C5D" w14:textId="60CE98D5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AD22D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DF2C0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7866087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1FE66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96359" w14:textId="1326394E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5346E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95DC5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048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2AF0124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0B45926" w14:textId="77777777">
        <w:trPr>
          <w:trHeight w:val="425"/>
          <w:jc w:val="center"/>
        </w:trPr>
        <w:tc>
          <w:tcPr>
            <w:tcW w:w="107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74FF9" w14:textId="77777777" w:rsidR="00D32487" w:rsidRDefault="00D32487">
            <w:pPr>
              <w:spacing w:line="240" w:lineRule="exact"/>
              <w:rPr>
                <w:rFonts w:hint="eastAsia"/>
                <w:szCs w:val="21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3DB1F" w14:textId="4BC7065C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A2209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86AB7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C92D835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D280C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61015" w14:textId="42EF48FB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3A031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531DE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048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AC70915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BBB8C6A" w14:textId="77777777">
        <w:trPr>
          <w:trHeight w:val="425"/>
          <w:jc w:val="center"/>
        </w:trPr>
        <w:tc>
          <w:tcPr>
            <w:tcW w:w="107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CDD92" w14:textId="77777777" w:rsidR="00D32487" w:rsidRDefault="00D32487">
            <w:pPr>
              <w:spacing w:line="240" w:lineRule="exact"/>
              <w:rPr>
                <w:rFonts w:hint="eastAsia"/>
                <w:szCs w:val="21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D10EA" w14:textId="2C43495A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EC9E8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4AE83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6579A5B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94277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7ABEA" w14:textId="6A06D0E4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B244C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C4DDA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048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E9380A8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D43F00E" w14:textId="77777777">
        <w:trPr>
          <w:trHeight w:val="425"/>
          <w:jc w:val="center"/>
        </w:trPr>
        <w:tc>
          <w:tcPr>
            <w:tcW w:w="107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6A11D" w14:textId="77777777" w:rsidR="00D32487" w:rsidRDefault="00D32487">
            <w:pPr>
              <w:spacing w:line="240" w:lineRule="exact"/>
              <w:rPr>
                <w:rFonts w:hint="eastAsia"/>
                <w:szCs w:val="21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FB0E0" w14:textId="7B9B8BC8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144F6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F6511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924EC88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2EF74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90B03" w14:textId="6B706E33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82BB6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1B2BE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048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FD303C1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4182B00" w14:textId="77777777">
        <w:trPr>
          <w:trHeight w:val="425"/>
          <w:jc w:val="center"/>
        </w:trPr>
        <w:tc>
          <w:tcPr>
            <w:tcW w:w="107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D4D55" w14:textId="77777777" w:rsidR="00D32487" w:rsidRDefault="00D32487">
            <w:pPr>
              <w:spacing w:line="240" w:lineRule="exact"/>
              <w:rPr>
                <w:rFonts w:hint="eastAsia"/>
                <w:szCs w:val="21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CA6A6" w14:textId="03B62005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1EFF1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ECEE3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E73A83E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A1AD4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41BB8" w14:textId="7631D3FB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8407B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E71F8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048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9971547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3827B95" w14:textId="77777777">
        <w:trPr>
          <w:trHeight w:val="425"/>
          <w:jc w:val="center"/>
        </w:trPr>
        <w:tc>
          <w:tcPr>
            <w:tcW w:w="107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6492E" w14:textId="77777777" w:rsidR="00D32487" w:rsidRDefault="00D32487">
            <w:pPr>
              <w:spacing w:line="240" w:lineRule="exact"/>
              <w:rPr>
                <w:rFonts w:hint="eastAsia"/>
                <w:szCs w:val="21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27408" w14:textId="7598ADE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A1660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90E95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8C13C54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41FF6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AD1BF" w14:textId="6A0F67DE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D5AC2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FC488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048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8035937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6D7A36B" w14:textId="77777777">
        <w:trPr>
          <w:trHeight w:val="425"/>
          <w:jc w:val="center"/>
        </w:trPr>
        <w:tc>
          <w:tcPr>
            <w:tcW w:w="1073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BCC7D" w14:textId="77777777" w:rsidR="00D32487" w:rsidRDefault="00D32487">
            <w:pPr>
              <w:spacing w:line="240" w:lineRule="exact"/>
              <w:rPr>
                <w:rFonts w:hint="eastAsia"/>
                <w:szCs w:val="21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08438" w14:textId="7D3FD29B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D23A6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D5FD6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027" w:type="dxa"/>
            <w:vMerge w:val="restar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47267FD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C272F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7FA7D" w14:textId="716C532A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13AAB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7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480DF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048" w:type="dxa"/>
            <w:vMerge w:val="restart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FA0CCA6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A5E2CD0" w14:textId="77777777">
        <w:trPr>
          <w:trHeight w:val="425"/>
          <w:jc w:val="center"/>
        </w:trPr>
        <w:tc>
          <w:tcPr>
            <w:tcW w:w="107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512AB" w14:textId="77777777" w:rsidR="00D32487" w:rsidRDefault="00D32487">
            <w:pPr>
              <w:spacing w:line="240" w:lineRule="exact"/>
              <w:rPr>
                <w:rFonts w:hint="eastAsia"/>
                <w:szCs w:val="21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9F8F3" w14:textId="79BD13E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0390D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97918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0277199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DD95F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8BC5F" w14:textId="27A696AF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F5E74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76F19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048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03DB53A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79AA07F" w14:textId="77777777">
        <w:trPr>
          <w:trHeight w:val="425"/>
          <w:jc w:val="center"/>
        </w:trPr>
        <w:tc>
          <w:tcPr>
            <w:tcW w:w="107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A10FE" w14:textId="77777777" w:rsidR="00D32487" w:rsidRDefault="00D32487">
            <w:pPr>
              <w:spacing w:line="240" w:lineRule="exact"/>
              <w:rPr>
                <w:rFonts w:hint="eastAsia"/>
                <w:szCs w:val="21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A8343" w14:textId="13A5E193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A9AE1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44ED3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D50F17B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CED33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49E7C" w14:textId="26185181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0D688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3174B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048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04163B3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A29912A" w14:textId="77777777">
        <w:trPr>
          <w:trHeight w:val="425"/>
          <w:jc w:val="center"/>
        </w:trPr>
        <w:tc>
          <w:tcPr>
            <w:tcW w:w="107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BF323" w14:textId="77777777" w:rsidR="00D32487" w:rsidRDefault="00D32487">
            <w:pPr>
              <w:spacing w:line="240" w:lineRule="exact"/>
              <w:rPr>
                <w:rFonts w:hint="eastAsia"/>
                <w:szCs w:val="21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B7F19" w14:textId="65F6ACA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7C5D0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C8D56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CC6EEBE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1A1FA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FBB14" w14:textId="4EF320B8" w:rsidR="00D32487" w:rsidRDefault="00D32487" w:rsidP="000A7FBA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8BE23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336AE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048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E65959D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6C50D32" w14:textId="77777777">
        <w:trPr>
          <w:trHeight w:val="425"/>
          <w:jc w:val="center"/>
        </w:trPr>
        <w:tc>
          <w:tcPr>
            <w:tcW w:w="107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2A5BD" w14:textId="77777777" w:rsidR="00D32487" w:rsidRDefault="00D32487">
            <w:pPr>
              <w:spacing w:line="240" w:lineRule="exact"/>
              <w:rPr>
                <w:rFonts w:hint="eastAsia"/>
                <w:szCs w:val="21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D2751" w14:textId="69FD1EFA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A183A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0660D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F87D9A9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61989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E8165" w14:textId="5242CDF3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6FDB8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0699C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048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25089D9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1F68B66" w14:textId="77777777">
        <w:trPr>
          <w:trHeight w:val="425"/>
          <w:jc w:val="center"/>
        </w:trPr>
        <w:tc>
          <w:tcPr>
            <w:tcW w:w="107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7F5F4" w14:textId="77777777" w:rsidR="00D32487" w:rsidRDefault="00D32487">
            <w:pPr>
              <w:spacing w:line="240" w:lineRule="exact"/>
              <w:rPr>
                <w:rFonts w:hint="eastAsia"/>
                <w:szCs w:val="21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373B8" w14:textId="5FE794E2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B5122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43F6C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21E34E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A15B4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F89A9" w14:textId="21D08360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0E81F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5AAEE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048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99B32BE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BD1D58A" w14:textId="77777777">
        <w:trPr>
          <w:trHeight w:val="425"/>
          <w:jc w:val="center"/>
        </w:trPr>
        <w:tc>
          <w:tcPr>
            <w:tcW w:w="107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EA2F1" w14:textId="77777777" w:rsidR="00D32487" w:rsidRDefault="00D32487">
            <w:pPr>
              <w:spacing w:line="240" w:lineRule="exact"/>
              <w:rPr>
                <w:rFonts w:hint="eastAsia"/>
                <w:szCs w:val="21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DDE0E" w14:textId="625B21E2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C8525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CAFEA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19564D3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9AAB3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680C6" w14:textId="7E5D1425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70D8F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01ACA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048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3B508A2E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7417D17" w14:textId="77777777">
        <w:trPr>
          <w:trHeight w:val="425"/>
          <w:jc w:val="center"/>
        </w:trPr>
        <w:tc>
          <w:tcPr>
            <w:tcW w:w="1073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5BF9C5E7" w14:textId="77777777" w:rsidR="00D32487" w:rsidRDefault="00D32487">
            <w:pPr>
              <w:spacing w:line="240" w:lineRule="exact"/>
              <w:rPr>
                <w:rFonts w:hint="eastAsia"/>
                <w:szCs w:val="21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A26A8" w14:textId="723A947D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9B88D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C9B193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027" w:type="dxa"/>
            <w:vMerge w:val="restar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9ADF84C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14:paraId="421B2F4F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2D047" w14:textId="321934F5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D00D2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7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8547A3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048" w:type="dxa"/>
            <w:vMerge w:val="restart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A1A1FC5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01CBBC5" w14:textId="77777777">
        <w:trPr>
          <w:trHeight w:val="425"/>
          <w:jc w:val="center"/>
        </w:trPr>
        <w:tc>
          <w:tcPr>
            <w:tcW w:w="107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8C1DC" w14:textId="77777777" w:rsidR="00D32487" w:rsidRDefault="00D32487">
            <w:pPr>
              <w:spacing w:line="240" w:lineRule="exact"/>
              <w:rPr>
                <w:rFonts w:hint="eastAsia"/>
                <w:szCs w:val="21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1DAFB" w14:textId="44FBC838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AA2A7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EC7D8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C2587E0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A977B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2344F" w14:textId="4799B230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D8074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5E676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048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92734AE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3F5D27F" w14:textId="77777777">
        <w:trPr>
          <w:trHeight w:val="425"/>
          <w:jc w:val="center"/>
        </w:trPr>
        <w:tc>
          <w:tcPr>
            <w:tcW w:w="107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C5620" w14:textId="77777777" w:rsidR="00D32487" w:rsidRDefault="00D32487">
            <w:pPr>
              <w:spacing w:line="240" w:lineRule="exact"/>
              <w:rPr>
                <w:rFonts w:hint="eastAsia"/>
                <w:szCs w:val="21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0D022" w14:textId="0EC596BA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D7F44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84885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3F2D09C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9D6A6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C8062" w14:textId="72BCD76B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626E3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EB2E5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048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3F1F2A0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BDCE2C4" w14:textId="77777777">
        <w:trPr>
          <w:trHeight w:val="425"/>
          <w:jc w:val="center"/>
        </w:trPr>
        <w:tc>
          <w:tcPr>
            <w:tcW w:w="107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91B0B" w14:textId="77777777" w:rsidR="00D32487" w:rsidRDefault="00D32487">
            <w:pPr>
              <w:spacing w:line="240" w:lineRule="exact"/>
              <w:rPr>
                <w:rFonts w:hint="eastAsia"/>
                <w:szCs w:val="21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F44B9" w14:textId="38587566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C2AE0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599A8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854AA67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A3298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3D0C0" w14:textId="46B4CA08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C464B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17E7E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048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43E7A0B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340F30F" w14:textId="77777777">
        <w:trPr>
          <w:trHeight w:val="425"/>
          <w:jc w:val="center"/>
        </w:trPr>
        <w:tc>
          <w:tcPr>
            <w:tcW w:w="107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4732F" w14:textId="77777777" w:rsidR="00D32487" w:rsidRDefault="00D32487">
            <w:pPr>
              <w:spacing w:line="240" w:lineRule="exact"/>
              <w:rPr>
                <w:rFonts w:hint="eastAsia"/>
                <w:szCs w:val="21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3C730" w14:textId="421AB950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D529B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6D9CE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29E70FB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1090D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51696" w14:textId="3599722D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02A53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45D9C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048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1C810FF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928D2AD" w14:textId="77777777">
        <w:trPr>
          <w:trHeight w:val="425"/>
          <w:jc w:val="center"/>
        </w:trPr>
        <w:tc>
          <w:tcPr>
            <w:tcW w:w="107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959FF" w14:textId="77777777" w:rsidR="00D32487" w:rsidRDefault="00D32487">
            <w:pPr>
              <w:spacing w:line="240" w:lineRule="exact"/>
              <w:rPr>
                <w:rFonts w:hint="eastAsia"/>
                <w:szCs w:val="21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E536C" w14:textId="789CD92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30A2A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99C04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BE3061D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E7D5F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C8280" w14:textId="6D121DEC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72BF0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D5BF2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048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35D30E1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8877121" w14:textId="77777777">
        <w:trPr>
          <w:trHeight w:val="425"/>
          <w:jc w:val="center"/>
        </w:trPr>
        <w:tc>
          <w:tcPr>
            <w:tcW w:w="107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6ED66" w14:textId="77777777" w:rsidR="00D32487" w:rsidRDefault="00D32487">
            <w:pPr>
              <w:spacing w:line="240" w:lineRule="exact"/>
              <w:rPr>
                <w:rFonts w:hint="eastAsia"/>
                <w:szCs w:val="21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E1E85" w14:textId="40DA2DF8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5C48F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27F88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2037F97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28F02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520AF" w14:textId="662D9D59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3B510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5F856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048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B44C6B3" w14:textId="77777777" w:rsidR="00D32487" w:rsidRDefault="00D32487">
            <w:pPr>
              <w:spacing w:line="2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1C030FF" w14:textId="77777777">
        <w:trPr>
          <w:trHeight w:hRule="exact" w:val="534"/>
          <w:jc w:val="center"/>
        </w:trPr>
        <w:tc>
          <w:tcPr>
            <w:tcW w:w="10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F0BF05B" w14:textId="77777777" w:rsidR="00D32487" w:rsidRDefault="00D32487">
            <w:pPr>
              <w:spacing w:line="24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仪器设备</w:t>
            </w:r>
          </w:p>
        </w:tc>
        <w:tc>
          <w:tcPr>
            <w:tcW w:w="8623" w:type="dxa"/>
            <w:gridSpan w:val="11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10A613" w14:textId="3F64CB7F" w:rsidR="00D32487" w:rsidRDefault="00D32487">
            <w:pPr>
              <w:spacing w:line="240" w:lineRule="exact"/>
              <w:rPr>
                <w:rFonts w:hint="eastAsia"/>
                <w:szCs w:val="21"/>
              </w:rPr>
            </w:pPr>
          </w:p>
        </w:tc>
      </w:tr>
    </w:tbl>
    <w:p w14:paraId="3524777C" w14:textId="77777777" w:rsidR="00D32487" w:rsidRDefault="00D32487">
      <w:pPr>
        <w:spacing w:line="240" w:lineRule="exact"/>
        <w:rPr>
          <w:rFonts w:hint="eastAsia"/>
          <w:szCs w:val="21"/>
        </w:rPr>
      </w:pPr>
    </w:p>
    <w:p w14:paraId="5308A983" w14:textId="77777777" w:rsidR="000A7FBA" w:rsidRDefault="00D32487">
      <w:pPr>
        <w:spacing w:line="24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审核：</w:t>
      </w:r>
      <w:r>
        <w:rPr>
          <w:rFonts w:hint="eastAsia"/>
          <w:szCs w:val="21"/>
        </w:rPr>
        <w:t xml:space="preserve">                                                        </w:t>
      </w:r>
      <w:r>
        <w:rPr>
          <w:rFonts w:hint="eastAsia"/>
          <w:szCs w:val="21"/>
        </w:rPr>
        <w:t>检验：</w:t>
      </w:r>
    </w:p>
    <w:sectPr w:rsidR="000A7FBA">
      <w:headerReference w:type="default" r:id="rId6"/>
      <w:footerReference w:type="default" r:id="rId7"/>
      <w:pgSz w:w="11906" w:h="16838"/>
      <w:pgMar w:top="1157" w:right="1080" w:bottom="1157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B0DAC" w14:textId="77777777" w:rsidR="00D32487" w:rsidRDefault="00D32487">
      <w:r>
        <w:separator/>
      </w:r>
    </w:p>
  </w:endnote>
  <w:endnote w:type="continuationSeparator" w:id="0">
    <w:p w14:paraId="5590ED21" w14:textId="77777777" w:rsidR="00D32487" w:rsidRDefault="00D32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FE687" w14:textId="77777777" w:rsidR="00D32487" w:rsidRDefault="00D32487">
    <w:pPr>
      <w:pStyle w:val="a6"/>
    </w:pPr>
    <w:r>
      <w:rPr>
        <w:rFonts w:hint="eastAsia"/>
      </w:rPr>
      <w:t>版次：</w:t>
    </w:r>
    <w:r>
      <w:rPr>
        <w:rFonts w:hint="eastAsia"/>
      </w:rPr>
      <w:t>H/0</w:t>
    </w:r>
    <w:r>
      <w:rPr>
        <w:rFonts w:hint="eastAsia"/>
      </w:rPr>
      <w:t xml:space="preserve">                                   </w:t>
    </w:r>
    <w:r>
      <w:rPr>
        <w:rFonts w:hint="eastAsia"/>
      </w:rPr>
      <w:t>2025-11-01</w:t>
    </w:r>
    <w:r>
      <w:rPr>
        <w:rFonts w:hint="eastAsia"/>
      </w:rPr>
      <w:t xml:space="preserve">                                     </w:t>
    </w: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页，共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1B0E2" w14:textId="77777777" w:rsidR="00D32487" w:rsidRDefault="00D32487">
      <w:r>
        <w:separator/>
      </w:r>
    </w:p>
  </w:footnote>
  <w:footnote w:type="continuationSeparator" w:id="0">
    <w:p w14:paraId="0C8A1DBC" w14:textId="77777777" w:rsidR="00D32487" w:rsidRDefault="00D324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AE07F" w14:textId="77777777" w:rsidR="00D32487" w:rsidRDefault="00D32487">
    <w:pPr>
      <w:pStyle w:val="a7"/>
      <w:jc w:val="right"/>
      <w:rPr>
        <w:rFonts w:hint="eastAsia"/>
        <w:szCs w:val="21"/>
      </w:rPr>
    </w:pPr>
    <w:r>
      <w:rPr>
        <w:rFonts w:hint="eastAsia"/>
      </w:rPr>
      <w:t>HBJT/JL179</w:t>
    </w:r>
    <w:r>
      <w:rPr>
        <w:rFonts w:hint="eastAsia"/>
      </w:rPr>
      <w:t>-2025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7FBA"/>
    <w:rsid w:val="00014E77"/>
    <w:rsid w:val="000365D5"/>
    <w:rsid w:val="00042775"/>
    <w:rsid w:val="0005595E"/>
    <w:rsid w:val="00062D76"/>
    <w:rsid w:val="00081ADB"/>
    <w:rsid w:val="00087E0E"/>
    <w:rsid w:val="000A7FBA"/>
    <w:rsid w:val="000C792A"/>
    <w:rsid w:val="000D4EFE"/>
    <w:rsid w:val="000D76D4"/>
    <w:rsid w:val="00106525"/>
    <w:rsid w:val="0012460D"/>
    <w:rsid w:val="00151527"/>
    <w:rsid w:val="0016727F"/>
    <w:rsid w:val="00173B49"/>
    <w:rsid w:val="00177FD8"/>
    <w:rsid w:val="0018391B"/>
    <w:rsid w:val="001A3DB1"/>
    <w:rsid w:val="001A6F04"/>
    <w:rsid w:val="001B1F71"/>
    <w:rsid w:val="001C155A"/>
    <w:rsid w:val="001C1942"/>
    <w:rsid w:val="001E1DD2"/>
    <w:rsid w:val="001E63F2"/>
    <w:rsid w:val="001F1EB0"/>
    <w:rsid w:val="001F3A27"/>
    <w:rsid w:val="001F5A81"/>
    <w:rsid w:val="00231EBE"/>
    <w:rsid w:val="00232203"/>
    <w:rsid w:val="00234881"/>
    <w:rsid w:val="002467A4"/>
    <w:rsid w:val="00246F4B"/>
    <w:rsid w:val="00257D8B"/>
    <w:rsid w:val="002842A5"/>
    <w:rsid w:val="00287F53"/>
    <w:rsid w:val="00296BF0"/>
    <w:rsid w:val="002B2159"/>
    <w:rsid w:val="002B2313"/>
    <w:rsid w:val="002C282E"/>
    <w:rsid w:val="002D4E21"/>
    <w:rsid w:val="002F2887"/>
    <w:rsid w:val="003049E6"/>
    <w:rsid w:val="00340319"/>
    <w:rsid w:val="00351DB8"/>
    <w:rsid w:val="003D4D22"/>
    <w:rsid w:val="004126BA"/>
    <w:rsid w:val="004274BE"/>
    <w:rsid w:val="00431C87"/>
    <w:rsid w:val="00461FE7"/>
    <w:rsid w:val="0046551E"/>
    <w:rsid w:val="004674E7"/>
    <w:rsid w:val="00467D61"/>
    <w:rsid w:val="004834DC"/>
    <w:rsid w:val="004B0D62"/>
    <w:rsid w:val="004B2A53"/>
    <w:rsid w:val="004B7A3F"/>
    <w:rsid w:val="004C622B"/>
    <w:rsid w:val="004C6938"/>
    <w:rsid w:val="004D7E24"/>
    <w:rsid w:val="004E4AE1"/>
    <w:rsid w:val="00501806"/>
    <w:rsid w:val="005066E0"/>
    <w:rsid w:val="005141F8"/>
    <w:rsid w:val="0054308E"/>
    <w:rsid w:val="00547103"/>
    <w:rsid w:val="005543A4"/>
    <w:rsid w:val="005767BF"/>
    <w:rsid w:val="0058043C"/>
    <w:rsid w:val="005814CE"/>
    <w:rsid w:val="005A61FE"/>
    <w:rsid w:val="005B799D"/>
    <w:rsid w:val="005C43FF"/>
    <w:rsid w:val="005C6E30"/>
    <w:rsid w:val="005D4FB3"/>
    <w:rsid w:val="005D517D"/>
    <w:rsid w:val="005F094E"/>
    <w:rsid w:val="006040AD"/>
    <w:rsid w:val="00610917"/>
    <w:rsid w:val="00625FDF"/>
    <w:rsid w:val="00627C2D"/>
    <w:rsid w:val="00636C66"/>
    <w:rsid w:val="00645C15"/>
    <w:rsid w:val="00652AB6"/>
    <w:rsid w:val="006549ED"/>
    <w:rsid w:val="00662187"/>
    <w:rsid w:val="00663115"/>
    <w:rsid w:val="006802AC"/>
    <w:rsid w:val="0069658E"/>
    <w:rsid w:val="006B1959"/>
    <w:rsid w:val="006B5503"/>
    <w:rsid w:val="006B66EF"/>
    <w:rsid w:val="006F26A7"/>
    <w:rsid w:val="006F2A48"/>
    <w:rsid w:val="00740763"/>
    <w:rsid w:val="00741925"/>
    <w:rsid w:val="00755C82"/>
    <w:rsid w:val="00760C6A"/>
    <w:rsid w:val="00795770"/>
    <w:rsid w:val="0079747E"/>
    <w:rsid w:val="007B4DF5"/>
    <w:rsid w:val="007B799A"/>
    <w:rsid w:val="007D062D"/>
    <w:rsid w:val="007E03F4"/>
    <w:rsid w:val="007E6B95"/>
    <w:rsid w:val="00816E62"/>
    <w:rsid w:val="008416E5"/>
    <w:rsid w:val="00861C1D"/>
    <w:rsid w:val="00870CDC"/>
    <w:rsid w:val="00873C1C"/>
    <w:rsid w:val="00890373"/>
    <w:rsid w:val="008C5189"/>
    <w:rsid w:val="008C67FC"/>
    <w:rsid w:val="008C7A6F"/>
    <w:rsid w:val="008D0F55"/>
    <w:rsid w:val="009234BA"/>
    <w:rsid w:val="0093364F"/>
    <w:rsid w:val="009413A1"/>
    <w:rsid w:val="00955674"/>
    <w:rsid w:val="00975885"/>
    <w:rsid w:val="009919FA"/>
    <w:rsid w:val="009C6978"/>
    <w:rsid w:val="009D0C73"/>
    <w:rsid w:val="009F5440"/>
    <w:rsid w:val="00A05D7E"/>
    <w:rsid w:val="00A442A5"/>
    <w:rsid w:val="00A51F4A"/>
    <w:rsid w:val="00A725D4"/>
    <w:rsid w:val="00AA314C"/>
    <w:rsid w:val="00AB1C15"/>
    <w:rsid w:val="00AC57D1"/>
    <w:rsid w:val="00AC6694"/>
    <w:rsid w:val="00B0101C"/>
    <w:rsid w:val="00B01080"/>
    <w:rsid w:val="00B100F8"/>
    <w:rsid w:val="00B27810"/>
    <w:rsid w:val="00B4494C"/>
    <w:rsid w:val="00B61E91"/>
    <w:rsid w:val="00B864E8"/>
    <w:rsid w:val="00B91474"/>
    <w:rsid w:val="00B93EA0"/>
    <w:rsid w:val="00BA6D7A"/>
    <w:rsid w:val="00BB25F2"/>
    <w:rsid w:val="00BC0632"/>
    <w:rsid w:val="00BC2A7A"/>
    <w:rsid w:val="00BE1190"/>
    <w:rsid w:val="00C0214E"/>
    <w:rsid w:val="00C13E9D"/>
    <w:rsid w:val="00C22F8D"/>
    <w:rsid w:val="00C31E1E"/>
    <w:rsid w:val="00C33B8C"/>
    <w:rsid w:val="00C36EA5"/>
    <w:rsid w:val="00C46225"/>
    <w:rsid w:val="00C50EA1"/>
    <w:rsid w:val="00C553DC"/>
    <w:rsid w:val="00C64115"/>
    <w:rsid w:val="00C716DB"/>
    <w:rsid w:val="00C82F1B"/>
    <w:rsid w:val="00C85170"/>
    <w:rsid w:val="00C85F76"/>
    <w:rsid w:val="00CD6F1B"/>
    <w:rsid w:val="00CE08D4"/>
    <w:rsid w:val="00CE15B8"/>
    <w:rsid w:val="00D04F4A"/>
    <w:rsid w:val="00D12C66"/>
    <w:rsid w:val="00D2573B"/>
    <w:rsid w:val="00D32487"/>
    <w:rsid w:val="00D40995"/>
    <w:rsid w:val="00D43852"/>
    <w:rsid w:val="00D44CCF"/>
    <w:rsid w:val="00D64582"/>
    <w:rsid w:val="00D7304D"/>
    <w:rsid w:val="00D81A41"/>
    <w:rsid w:val="00D85206"/>
    <w:rsid w:val="00DB0AFF"/>
    <w:rsid w:val="00DB575F"/>
    <w:rsid w:val="00DC2C45"/>
    <w:rsid w:val="00E072D7"/>
    <w:rsid w:val="00E07E46"/>
    <w:rsid w:val="00E140EF"/>
    <w:rsid w:val="00E21F48"/>
    <w:rsid w:val="00E52A10"/>
    <w:rsid w:val="00E56682"/>
    <w:rsid w:val="00E6281E"/>
    <w:rsid w:val="00E848EB"/>
    <w:rsid w:val="00E975EB"/>
    <w:rsid w:val="00EC7FA4"/>
    <w:rsid w:val="00ED72C2"/>
    <w:rsid w:val="00EF13EC"/>
    <w:rsid w:val="00F21973"/>
    <w:rsid w:val="00F74866"/>
    <w:rsid w:val="00F87DEC"/>
    <w:rsid w:val="00F95F3C"/>
    <w:rsid w:val="00FB550C"/>
    <w:rsid w:val="00FE0226"/>
    <w:rsid w:val="00FE5954"/>
    <w:rsid w:val="01D64811"/>
    <w:rsid w:val="01FA47FF"/>
    <w:rsid w:val="02094A42"/>
    <w:rsid w:val="027C17CC"/>
    <w:rsid w:val="04FB38C1"/>
    <w:rsid w:val="05B66C8F"/>
    <w:rsid w:val="06644BEA"/>
    <w:rsid w:val="083D3A89"/>
    <w:rsid w:val="0B865355"/>
    <w:rsid w:val="0F2A424A"/>
    <w:rsid w:val="105A17FA"/>
    <w:rsid w:val="106043C7"/>
    <w:rsid w:val="11E5054A"/>
    <w:rsid w:val="14151024"/>
    <w:rsid w:val="158E72E0"/>
    <w:rsid w:val="1638549E"/>
    <w:rsid w:val="17173305"/>
    <w:rsid w:val="182076C6"/>
    <w:rsid w:val="18BF563F"/>
    <w:rsid w:val="1A562397"/>
    <w:rsid w:val="1BD47A17"/>
    <w:rsid w:val="1F02489B"/>
    <w:rsid w:val="224C6559"/>
    <w:rsid w:val="228A7081"/>
    <w:rsid w:val="22AF6AE8"/>
    <w:rsid w:val="257007B0"/>
    <w:rsid w:val="25B368EF"/>
    <w:rsid w:val="25F807A6"/>
    <w:rsid w:val="26084E8D"/>
    <w:rsid w:val="265C0D35"/>
    <w:rsid w:val="27A02EA3"/>
    <w:rsid w:val="28771E56"/>
    <w:rsid w:val="292E4C0A"/>
    <w:rsid w:val="2A1729E4"/>
    <w:rsid w:val="2A88034A"/>
    <w:rsid w:val="2AD62205"/>
    <w:rsid w:val="2BC03B14"/>
    <w:rsid w:val="2C2440A3"/>
    <w:rsid w:val="2CDE26CD"/>
    <w:rsid w:val="2D806E92"/>
    <w:rsid w:val="2E4C5B33"/>
    <w:rsid w:val="2EE52071"/>
    <w:rsid w:val="2EF07726"/>
    <w:rsid w:val="2EF75A9F"/>
    <w:rsid w:val="2FD162F0"/>
    <w:rsid w:val="3163741B"/>
    <w:rsid w:val="31886E82"/>
    <w:rsid w:val="31EC7411"/>
    <w:rsid w:val="320E4CD1"/>
    <w:rsid w:val="32AE46C6"/>
    <w:rsid w:val="33B71CA0"/>
    <w:rsid w:val="353510CF"/>
    <w:rsid w:val="35531555"/>
    <w:rsid w:val="37104EAF"/>
    <w:rsid w:val="381B6E53"/>
    <w:rsid w:val="3874046F"/>
    <w:rsid w:val="388163D9"/>
    <w:rsid w:val="392E16D7"/>
    <w:rsid w:val="394538AA"/>
    <w:rsid w:val="396B3311"/>
    <w:rsid w:val="398E34A3"/>
    <w:rsid w:val="3AD849D6"/>
    <w:rsid w:val="3C375995"/>
    <w:rsid w:val="3C8F5568"/>
    <w:rsid w:val="3CF25AF7"/>
    <w:rsid w:val="3D8E75CE"/>
    <w:rsid w:val="3E0932D7"/>
    <w:rsid w:val="3EAA6689"/>
    <w:rsid w:val="481E3C44"/>
    <w:rsid w:val="488717E9"/>
    <w:rsid w:val="48D26B92"/>
    <w:rsid w:val="4A2512BA"/>
    <w:rsid w:val="4A2C2648"/>
    <w:rsid w:val="4CE251D5"/>
    <w:rsid w:val="50B26C3F"/>
    <w:rsid w:val="512F0C70"/>
    <w:rsid w:val="52E448CC"/>
    <w:rsid w:val="53B01771"/>
    <w:rsid w:val="54077C82"/>
    <w:rsid w:val="54BF2EBA"/>
    <w:rsid w:val="561676C3"/>
    <w:rsid w:val="591C1444"/>
    <w:rsid w:val="597D137E"/>
    <w:rsid w:val="59FB5350"/>
    <w:rsid w:val="5B0B44FC"/>
    <w:rsid w:val="5B400AFF"/>
    <w:rsid w:val="5DF824F6"/>
    <w:rsid w:val="5E330263"/>
    <w:rsid w:val="5F237539"/>
    <w:rsid w:val="5FE315A4"/>
    <w:rsid w:val="60471B32"/>
    <w:rsid w:val="628A03FC"/>
    <w:rsid w:val="62EA2C49"/>
    <w:rsid w:val="63203FC0"/>
    <w:rsid w:val="63312626"/>
    <w:rsid w:val="635272DD"/>
    <w:rsid w:val="637D3ABD"/>
    <w:rsid w:val="64AF5EF8"/>
    <w:rsid w:val="687B5EBC"/>
    <w:rsid w:val="6934718B"/>
    <w:rsid w:val="69BB70ED"/>
    <w:rsid w:val="6A880276"/>
    <w:rsid w:val="6B737C7F"/>
    <w:rsid w:val="6F06705D"/>
    <w:rsid w:val="6F1277AF"/>
    <w:rsid w:val="73AC6B76"/>
    <w:rsid w:val="74E7523A"/>
    <w:rsid w:val="765171CC"/>
    <w:rsid w:val="78947487"/>
    <w:rsid w:val="78EC72C3"/>
    <w:rsid w:val="7F365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E35588"/>
  <w15:chartTrackingRefBased/>
  <w15:docId w15:val="{F8A91F03-7E22-46B4-9BA6-E0389E2ED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Chars="200" w:firstLine="480"/>
    </w:pPr>
    <w:rPr>
      <w:rFonts w:ascii="宋体"/>
      <w:color w:val="000000"/>
      <w:kern w:val="0"/>
      <w:sz w:val="24"/>
      <w:szCs w:val="32"/>
    </w:rPr>
  </w:style>
  <w:style w:type="paragraph" w:styleId="a4">
    <w:name w:val="Balloon Text"/>
    <w:basedOn w:val="a"/>
    <w:link w:val="a5"/>
    <w:rPr>
      <w:sz w:val="18"/>
      <w:szCs w:val="18"/>
    </w:rPr>
  </w:style>
  <w:style w:type="character" w:customStyle="1" w:styleId="a5">
    <w:name w:val="批注框文本 字符"/>
    <w:link w:val="a4"/>
    <w:rPr>
      <w:kern w:val="2"/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rFonts w:eastAsia="宋体"/>
      <w:kern w:val="2"/>
      <w:sz w:val="18"/>
      <w:szCs w:val="18"/>
      <w:lang w:val="en-US" w:eastAsia="zh-CN" w:bidi="ar-SA"/>
    </w:rPr>
  </w:style>
  <w:style w:type="character" w:styleId="a9">
    <w:name w:val="page number"/>
    <w:basedOn w:val="a0"/>
  </w:style>
  <w:style w:type="character" w:customStyle="1" w:styleId="CharChar1">
    <w:name w:val=" Char Char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Desktop\&#22806;&#26816;&#29992;&#36719;&#20214;&#24320;&#21457;&#27169;&#29256;\&#22806;&#26816;&#29992;&#36719;&#20214;&#24320;&#21457;&#27169;&#29256;\1.2&#21160;&#21147;&#35302;&#25506;&#35760;&#24405;&#34920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1.2动力触探记录表.dot</Template>
  <TotalTime>4</TotalTime>
  <Pages>2</Pages>
  <Words>375</Words>
  <Characters>654</Characters>
  <Application>Microsoft Office Word</Application>
  <DocSecurity>0</DocSecurity>
  <PresentationFormat/>
  <Lines>327</Lines>
  <Paragraphs>171</Paragraphs>
  <Slides>0</Slides>
  <Notes>0</Notes>
  <HiddenSlides>0</HiddenSlides>
  <MMClips>0</MMClips>
  <ScaleCrop>false</ScaleCrop>
  <Company>cncait</Company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表6：</dc:title>
  <dc:subject/>
  <dc:creator>Lenovo</dc:creator>
  <cp:keywords/>
  <cp:lastModifiedBy>艺哲 滕</cp:lastModifiedBy>
  <cp:revision>1</cp:revision>
  <cp:lastPrinted>2025-12-30T06:58:00Z</cp:lastPrinted>
  <dcterms:created xsi:type="dcterms:W3CDTF">2026-03-16T06:40:00Z</dcterms:created>
  <dcterms:modified xsi:type="dcterms:W3CDTF">2026-03-16T06:44:00Z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E1075AA2DB8448DFB628EC9E22A9E5FD_13</vt:lpwstr>
  </property>
  <property fmtid="{D5CDD505-2E9C-101B-9397-08002B2CF9AE}" pid="4" name="KSOTemplateDocerSaveRecord">
    <vt:lpwstr>eyJoZGlkIjoiNGRkOTg5MDhlNTdlYzI4MTNiODI2YTdmN2M2MTNjZDIiLCJ1c2VySWQiOiI4MDY5MDczODUifQ==</vt:lpwstr>
  </property>
</Properties>
</file>